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BC140" w14:textId="2B03C60C" w:rsidR="003F0C0A" w:rsidRPr="008637A7" w:rsidRDefault="00F03093" w:rsidP="008819C2">
      <w:pPr>
        <w:pStyle w:val="a3"/>
        <w:rPr>
          <w:noProof/>
          <w:color w:val="000000" w:themeColor="text1"/>
        </w:rPr>
      </w:pPr>
      <w:r w:rsidRPr="008637A7">
        <w:rPr>
          <w:noProof/>
          <w:color w:val="000000" w:themeColor="text1"/>
        </w:rPr>
        <w:t>Лабораторна</w:t>
      </w:r>
      <w:r w:rsidR="0084324A" w:rsidRPr="008637A7">
        <w:rPr>
          <w:noProof/>
          <w:color w:val="000000" w:themeColor="text1"/>
        </w:rPr>
        <w:t xml:space="preserve"> робота №1</w:t>
      </w:r>
    </w:p>
    <w:p w14:paraId="1463B1EA" w14:textId="0D058208" w:rsidR="003F0C0A" w:rsidRPr="008637A7" w:rsidRDefault="00650B9C" w:rsidP="008819C2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Прості нейронні архітектури. Вирішення задачі класифікації.</w:t>
      </w:r>
    </w:p>
    <w:p w14:paraId="05F414CB" w14:textId="77777777" w:rsidR="001244CD" w:rsidRPr="008637A7" w:rsidRDefault="001244CD" w:rsidP="0020018B">
      <w:pPr>
        <w:rPr>
          <w:noProof/>
          <w:color w:val="000000" w:themeColor="text1"/>
          <w:sz w:val="28"/>
          <w:szCs w:val="28"/>
        </w:rPr>
      </w:pPr>
    </w:p>
    <w:p w14:paraId="06FBEDFA" w14:textId="56C8093C" w:rsidR="0084324A" w:rsidRPr="008637A7" w:rsidRDefault="0084324A" w:rsidP="008819C2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Войцеховський Вадим ПД-31</w:t>
      </w:r>
    </w:p>
    <w:p w14:paraId="629D3C90" w14:textId="773A378F" w:rsidR="00650B9C" w:rsidRPr="008637A7" w:rsidRDefault="0084324A" w:rsidP="008819C2">
      <w:pPr>
        <w:jc w:val="center"/>
        <w:rPr>
          <w:noProof/>
          <w:color w:val="000000" w:themeColor="text1"/>
          <w:sz w:val="28"/>
          <w:szCs w:val="28"/>
        </w:rPr>
        <w:sectPr w:rsidR="00650B9C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8637A7">
        <w:rPr>
          <w:noProof/>
          <w:color w:val="000000" w:themeColor="text1"/>
          <w:sz w:val="28"/>
          <w:szCs w:val="28"/>
        </w:rPr>
        <w:t>2</w:t>
      </w:r>
      <w:r w:rsidR="007A609B" w:rsidRPr="008637A7">
        <w:rPr>
          <w:noProof/>
          <w:color w:val="000000" w:themeColor="text1"/>
          <w:sz w:val="28"/>
          <w:szCs w:val="28"/>
        </w:rPr>
        <w:t>6</w:t>
      </w:r>
      <w:r w:rsidRPr="008637A7">
        <w:rPr>
          <w:noProof/>
          <w:color w:val="000000" w:themeColor="text1"/>
          <w:sz w:val="28"/>
          <w:szCs w:val="28"/>
        </w:rPr>
        <w:t>.09.2025</w:t>
      </w:r>
    </w:p>
    <w:p w14:paraId="18013465" w14:textId="5A413718" w:rsidR="00422FE9" w:rsidRPr="008637A7" w:rsidRDefault="00422FE9" w:rsidP="00422FE9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2. ВАРІАНТ ІНДИВІДУАЛЬНОГО ЗАВДАННЯ</w:t>
      </w:r>
    </w:p>
    <w:p w14:paraId="633EBB1F" w14:textId="77777777" w:rsidR="00E613C4" w:rsidRPr="008637A7" w:rsidRDefault="00E613C4" w:rsidP="00650B9C">
      <w:pPr>
        <w:rPr>
          <w:noProof/>
          <w:color w:val="000000" w:themeColor="text1"/>
          <w:sz w:val="28"/>
          <w:szCs w:val="28"/>
        </w:rPr>
      </w:pPr>
    </w:p>
    <w:p w14:paraId="27356B8D" w14:textId="21F5304A" w:rsidR="005767CA" w:rsidRPr="008637A7" w:rsidRDefault="006F7B13" w:rsidP="00F250CC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Завдання (основне).</w:t>
      </w:r>
      <w:r w:rsidR="00F0653F" w:rsidRPr="008637A7">
        <w:rPr>
          <w:noProof/>
          <w:color w:val="000000" w:themeColor="text1"/>
          <w:sz w:val="28"/>
          <w:szCs w:val="28"/>
        </w:rPr>
        <w:t xml:space="preserve"> Варіант 1</w:t>
      </w:r>
      <w:r w:rsidR="00C24782" w:rsidRPr="008637A7">
        <w:rPr>
          <w:noProof/>
          <w:color w:val="000000" w:themeColor="text1"/>
          <w:sz w:val="28"/>
          <w:szCs w:val="28"/>
        </w:rPr>
        <w:t>5</w:t>
      </w:r>
      <w:r w:rsidR="00F0653F" w:rsidRPr="008637A7">
        <w:rPr>
          <w:noProof/>
          <w:color w:val="000000" w:themeColor="text1"/>
          <w:sz w:val="28"/>
          <w:szCs w:val="28"/>
        </w:rPr>
        <w:t>.</w:t>
      </w:r>
      <w:r w:rsidR="003F14BB" w:rsidRPr="008637A7">
        <w:rPr>
          <w:noProof/>
          <w:color w:val="000000" w:themeColor="text1"/>
          <w:sz w:val="28"/>
          <w:szCs w:val="28"/>
        </w:rPr>
        <w:t xml:space="preserve"> </w:t>
      </w:r>
      <w:r w:rsidR="005767CA" w:rsidRPr="008637A7">
        <w:rPr>
          <w:noProof/>
          <w:color w:val="000000" w:themeColor="text1"/>
          <w:sz w:val="28"/>
          <w:szCs w:val="28"/>
        </w:rPr>
        <w:t>Об</w:t>
      </w:r>
      <w:r w:rsidR="003A4C0B" w:rsidRPr="008637A7">
        <w:rPr>
          <w:noProof/>
          <w:color w:val="000000" w:themeColor="text1"/>
          <w:sz w:val="28"/>
          <w:szCs w:val="28"/>
        </w:rPr>
        <w:t>’</w:t>
      </w:r>
      <w:r w:rsidR="005767CA" w:rsidRPr="008637A7">
        <w:rPr>
          <w:noProof/>
          <w:color w:val="000000" w:themeColor="text1"/>
          <w:sz w:val="28"/>
          <w:szCs w:val="28"/>
        </w:rPr>
        <w:t>єкт</w:t>
      </w:r>
      <w:r w:rsidR="00975EC3" w:rsidRPr="008637A7">
        <w:rPr>
          <w:noProof/>
          <w:color w:val="000000" w:themeColor="text1"/>
          <w:sz w:val="28"/>
          <w:szCs w:val="28"/>
        </w:rPr>
        <w:t>ом</w:t>
      </w:r>
      <w:r w:rsidR="005767CA" w:rsidRPr="008637A7">
        <w:rPr>
          <w:noProof/>
          <w:color w:val="000000" w:themeColor="text1"/>
          <w:sz w:val="28"/>
          <w:szCs w:val="28"/>
        </w:rPr>
        <w:t xml:space="preserve"> класифікації</w:t>
      </w:r>
      <w:r w:rsidR="00975EC3" w:rsidRPr="008637A7">
        <w:rPr>
          <w:noProof/>
          <w:color w:val="000000" w:themeColor="text1"/>
          <w:sz w:val="28"/>
          <w:szCs w:val="28"/>
        </w:rPr>
        <w:t xml:space="preserve"> </w:t>
      </w:r>
      <w:r w:rsidR="002A3313" w:rsidRPr="008637A7">
        <w:rPr>
          <w:noProof/>
          <w:color w:val="000000" w:themeColor="text1"/>
          <w:sz w:val="28"/>
          <w:szCs w:val="28"/>
        </w:rPr>
        <w:t>буде</w:t>
      </w:r>
      <w:r w:rsidR="005767CA" w:rsidRPr="008637A7">
        <w:rPr>
          <w:noProof/>
          <w:color w:val="000000" w:themeColor="text1"/>
          <w:sz w:val="28"/>
          <w:szCs w:val="28"/>
        </w:rPr>
        <w:t xml:space="preserve"> </w:t>
      </w:r>
      <w:r w:rsidR="003A4C0B" w:rsidRPr="008637A7">
        <w:rPr>
          <w:noProof/>
          <w:color w:val="000000" w:themeColor="text1"/>
          <w:sz w:val="28"/>
          <w:szCs w:val="28"/>
        </w:rPr>
        <w:t>а</w:t>
      </w:r>
      <w:r w:rsidR="005767CA" w:rsidRPr="008637A7">
        <w:rPr>
          <w:noProof/>
          <w:color w:val="000000" w:themeColor="text1"/>
          <w:sz w:val="28"/>
          <w:szCs w:val="28"/>
        </w:rPr>
        <w:t>втомобіль</w:t>
      </w:r>
      <w:r w:rsidR="00894469" w:rsidRPr="008637A7">
        <w:rPr>
          <w:noProof/>
          <w:color w:val="000000" w:themeColor="text1"/>
          <w:sz w:val="28"/>
          <w:szCs w:val="28"/>
        </w:rPr>
        <w:t>.</w:t>
      </w:r>
    </w:p>
    <w:p w14:paraId="64F5100B" w14:textId="77777777" w:rsidR="007760A6" w:rsidRPr="008637A7" w:rsidRDefault="007760A6" w:rsidP="00F250CC">
      <w:pPr>
        <w:jc w:val="both"/>
        <w:rPr>
          <w:noProof/>
          <w:color w:val="000000" w:themeColor="text1"/>
          <w:sz w:val="28"/>
          <w:szCs w:val="28"/>
        </w:rPr>
      </w:pPr>
    </w:p>
    <w:p w14:paraId="74FF2777" w14:textId="77777777" w:rsidR="000F45E3" w:rsidRPr="008637A7" w:rsidRDefault="007760A6" w:rsidP="00F250CC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Ознаки:</w:t>
      </w:r>
    </w:p>
    <w:p w14:paraId="2C64DB7D" w14:textId="77777777" w:rsidR="000F45E3" w:rsidRPr="008637A7" w:rsidRDefault="007A0CAD" w:rsidP="00F250CC">
      <w:pPr>
        <w:pStyle w:val="ac"/>
        <w:numPr>
          <w:ilvl w:val="0"/>
          <w:numId w:val="38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о</w:t>
      </w:r>
      <w:r w:rsidR="007760A6" w:rsidRPr="008637A7">
        <w:rPr>
          <w:noProof/>
          <w:color w:val="000000" w:themeColor="text1"/>
          <w:sz w:val="28"/>
          <w:szCs w:val="28"/>
        </w:rPr>
        <w:t>знака 1</w:t>
      </w:r>
      <w:r w:rsidRPr="008637A7">
        <w:rPr>
          <w:noProof/>
          <w:color w:val="000000" w:themeColor="text1"/>
          <w:sz w:val="28"/>
          <w:szCs w:val="28"/>
        </w:rPr>
        <w:t xml:space="preserve"> -</w:t>
      </w:r>
      <w:r w:rsidR="007760A6" w:rsidRPr="008637A7">
        <w:rPr>
          <w:noProof/>
          <w:color w:val="000000" w:themeColor="text1"/>
          <w:sz w:val="28"/>
          <w:szCs w:val="28"/>
        </w:rPr>
        <w:t xml:space="preserve"> </w:t>
      </w:r>
      <w:r w:rsidR="00B15695" w:rsidRPr="008637A7">
        <w:rPr>
          <w:noProof/>
          <w:color w:val="000000" w:themeColor="text1"/>
          <w:sz w:val="28"/>
          <w:szCs w:val="28"/>
        </w:rPr>
        <w:t>час розгону до 100 км/год (с)</w:t>
      </w:r>
      <w:r w:rsidR="001B4085" w:rsidRPr="008637A7">
        <w:rPr>
          <w:noProof/>
          <w:color w:val="000000" w:themeColor="text1"/>
          <w:sz w:val="28"/>
          <w:szCs w:val="28"/>
        </w:rPr>
        <w:t>;</w:t>
      </w:r>
    </w:p>
    <w:p w14:paraId="63AE509C" w14:textId="4C6DD3D8" w:rsidR="007760A6" w:rsidRPr="008637A7" w:rsidRDefault="007A0CAD" w:rsidP="00F250CC">
      <w:pPr>
        <w:pStyle w:val="ac"/>
        <w:numPr>
          <w:ilvl w:val="0"/>
          <w:numId w:val="38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о</w:t>
      </w:r>
      <w:r w:rsidR="007760A6" w:rsidRPr="008637A7">
        <w:rPr>
          <w:noProof/>
          <w:color w:val="000000" w:themeColor="text1"/>
          <w:sz w:val="28"/>
          <w:szCs w:val="28"/>
        </w:rPr>
        <w:t>знака 2</w:t>
      </w:r>
      <w:r w:rsidRPr="008637A7">
        <w:rPr>
          <w:noProof/>
          <w:color w:val="000000" w:themeColor="text1"/>
          <w:sz w:val="28"/>
          <w:szCs w:val="28"/>
        </w:rPr>
        <w:t xml:space="preserve"> -</w:t>
      </w:r>
      <w:r w:rsidR="007760A6" w:rsidRPr="008637A7">
        <w:rPr>
          <w:noProof/>
          <w:color w:val="000000" w:themeColor="text1"/>
          <w:sz w:val="28"/>
          <w:szCs w:val="28"/>
        </w:rPr>
        <w:t xml:space="preserve"> </w:t>
      </w:r>
      <w:r w:rsidR="00B15695" w:rsidRPr="008637A7">
        <w:rPr>
          <w:noProof/>
          <w:color w:val="000000" w:themeColor="text1"/>
          <w:sz w:val="28"/>
          <w:szCs w:val="28"/>
        </w:rPr>
        <w:t>максимальна швидкість (км/год)</w:t>
      </w:r>
      <w:r w:rsidR="001B4085" w:rsidRPr="008637A7">
        <w:rPr>
          <w:noProof/>
          <w:color w:val="000000" w:themeColor="text1"/>
          <w:sz w:val="28"/>
          <w:szCs w:val="28"/>
        </w:rPr>
        <w:t>.</w:t>
      </w:r>
    </w:p>
    <w:p w14:paraId="42940105" w14:textId="77777777" w:rsidR="001F19EF" w:rsidRPr="008637A7" w:rsidRDefault="001F19EF" w:rsidP="00F250CC">
      <w:pPr>
        <w:jc w:val="both"/>
        <w:rPr>
          <w:noProof/>
          <w:color w:val="000000" w:themeColor="text1"/>
          <w:sz w:val="28"/>
          <w:szCs w:val="28"/>
        </w:rPr>
      </w:pPr>
    </w:p>
    <w:p w14:paraId="25806EF4" w14:textId="77777777" w:rsidR="00A22C1B" w:rsidRPr="008637A7" w:rsidRDefault="001F19EF" w:rsidP="00F250CC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Класи:</w:t>
      </w:r>
    </w:p>
    <w:p w14:paraId="6AB2914F" w14:textId="77777777" w:rsidR="002532CD" w:rsidRPr="008637A7" w:rsidRDefault="002B7930" w:rsidP="00F250CC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к</w:t>
      </w:r>
      <w:r w:rsidR="001F19EF" w:rsidRPr="008637A7">
        <w:rPr>
          <w:noProof/>
          <w:color w:val="000000" w:themeColor="text1"/>
          <w:sz w:val="28"/>
          <w:szCs w:val="28"/>
        </w:rPr>
        <w:t>лас 1 (</w:t>
      </w:r>
      <w:r w:rsidR="008D3EF7" w:rsidRPr="008637A7">
        <w:rPr>
          <w:noProof/>
          <w:color w:val="000000" w:themeColor="text1"/>
          <w:sz w:val="28"/>
          <w:szCs w:val="28"/>
        </w:rPr>
        <w:t>звичайний</w:t>
      </w:r>
      <w:r w:rsidR="001F19EF" w:rsidRPr="008637A7">
        <w:rPr>
          <w:noProof/>
          <w:color w:val="000000" w:themeColor="text1"/>
          <w:sz w:val="28"/>
          <w:szCs w:val="28"/>
        </w:rPr>
        <w:t xml:space="preserve"> автомобіль)</w:t>
      </w:r>
      <w:r w:rsidRPr="008637A7">
        <w:rPr>
          <w:noProof/>
          <w:color w:val="000000" w:themeColor="text1"/>
          <w:sz w:val="28"/>
          <w:szCs w:val="28"/>
        </w:rPr>
        <w:t xml:space="preserve"> </w:t>
      </w:r>
      <w:r w:rsidR="002532CD" w:rsidRPr="008637A7">
        <w:rPr>
          <w:noProof/>
          <w:color w:val="000000" w:themeColor="text1"/>
          <w:sz w:val="28"/>
          <w:szCs w:val="28"/>
        </w:rPr>
        <w:t>- розгін більше, ніж за 5 секунд</w:t>
      </w:r>
    </w:p>
    <w:p w14:paraId="0489E3F6" w14:textId="25B58782" w:rsidR="00A22C1B" w:rsidRPr="008637A7" w:rsidRDefault="002532CD" w:rsidP="00F250CC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та швидкість менше за 250 км/год;</w:t>
      </w:r>
    </w:p>
    <w:p w14:paraId="58AD4D15" w14:textId="69543C0B" w:rsidR="002532CD" w:rsidRPr="008637A7" w:rsidRDefault="002B7930" w:rsidP="00F250CC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к</w:t>
      </w:r>
      <w:r w:rsidR="001F19EF" w:rsidRPr="008637A7">
        <w:rPr>
          <w:noProof/>
          <w:color w:val="000000" w:themeColor="text1"/>
          <w:sz w:val="28"/>
          <w:szCs w:val="28"/>
        </w:rPr>
        <w:t>лас 2 (</w:t>
      </w:r>
      <w:r w:rsidR="008D3EF7" w:rsidRPr="008637A7">
        <w:rPr>
          <w:noProof/>
          <w:color w:val="000000" w:themeColor="text1"/>
          <w:sz w:val="28"/>
          <w:szCs w:val="28"/>
        </w:rPr>
        <w:t>спортивний</w:t>
      </w:r>
      <w:r w:rsidR="001F19EF" w:rsidRPr="008637A7">
        <w:rPr>
          <w:noProof/>
          <w:color w:val="000000" w:themeColor="text1"/>
          <w:sz w:val="28"/>
          <w:szCs w:val="28"/>
        </w:rPr>
        <w:t xml:space="preserve"> автомобіль)</w:t>
      </w:r>
      <w:r w:rsidR="002532CD" w:rsidRPr="008637A7">
        <w:rPr>
          <w:noProof/>
          <w:color w:val="000000" w:themeColor="text1"/>
        </w:rPr>
        <w:t xml:space="preserve"> </w:t>
      </w:r>
      <w:r w:rsidR="002532CD" w:rsidRPr="008637A7">
        <w:rPr>
          <w:noProof/>
          <w:color w:val="000000" w:themeColor="text1"/>
          <w:sz w:val="28"/>
          <w:szCs w:val="28"/>
        </w:rPr>
        <w:t>- розгін менше, ніж за 5 секунд</w:t>
      </w:r>
    </w:p>
    <w:p w14:paraId="0B72F4A6" w14:textId="4D8CD82F" w:rsidR="002532CD" w:rsidRPr="008637A7" w:rsidRDefault="002532CD" w:rsidP="00F250CC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та швидкість більше за 250 км/год</w:t>
      </w:r>
      <w:r w:rsidR="00A34621">
        <w:rPr>
          <w:noProof/>
          <w:color w:val="000000" w:themeColor="text1"/>
          <w:sz w:val="28"/>
          <w:szCs w:val="28"/>
        </w:rPr>
        <w:t>.</w:t>
      </w:r>
    </w:p>
    <w:p w14:paraId="11DE33F9" w14:textId="401C3AD4" w:rsidR="001B366D" w:rsidRPr="008637A7" w:rsidRDefault="001B366D" w:rsidP="002532CD">
      <w:pPr>
        <w:jc w:val="both"/>
        <w:rPr>
          <w:noProof/>
          <w:color w:val="000000" w:themeColor="text1"/>
          <w:sz w:val="28"/>
          <w:szCs w:val="28"/>
        </w:rPr>
      </w:pPr>
    </w:p>
    <w:p w14:paraId="65BA1F6D" w14:textId="07452195" w:rsidR="00D7261E" w:rsidRPr="008637A7" w:rsidRDefault="0012084B" w:rsidP="00A10615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3. </w:t>
      </w:r>
      <w:r w:rsidR="00D7261E" w:rsidRPr="008637A7">
        <w:rPr>
          <w:noProof/>
          <w:color w:val="000000" w:themeColor="text1"/>
          <w:sz w:val="28"/>
          <w:szCs w:val="28"/>
        </w:rPr>
        <w:t>ВМІСТ НАВЧАЛЬНОЇ ВИБІРКИ</w:t>
      </w:r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567"/>
        <w:gridCol w:w="2268"/>
        <w:gridCol w:w="3402"/>
        <w:gridCol w:w="850"/>
        <w:gridCol w:w="2268"/>
      </w:tblGrid>
      <w:tr w:rsidR="00A406F2" w:rsidRPr="008637A7" w14:paraId="77411F61" w14:textId="77777777" w:rsidTr="0078592B">
        <w:tc>
          <w:tcPr>
            <w:tcW w:w="567" w:type="dxa"/>
          </w:tcPr>
          <w:p w14:paraId="3699DC6B" w14:textId="2C8AF10E" w:rsidR="00657256" w:rsidRPr="008637A7" w:rsidRDefault="0065725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47A9B53C" w14:textId="0EAD3046" w:rsidR="00657256" w:rsidRPr="008637A7" w:rsidRDefault="00E47324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Час розгону (с)</w:t>
            </w:r>
          </w:p>
        </w:tc>
        <w:tc>
          <w:tcPr>
            <w:tcW w:w="3402" w:type="dxa"/>
          </w:tcPr>
          <w:p w14:paraId="549A99C2" w14:textId="4F0B1CDC" w:rsidR="00657256" w:rsidRPr="008637A7" w:rsidRDefault="00E47324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Макс</w:t>
            </w:r>
            <w:r w:rsidR="00DE07FF" w:rsidRPr="008637A7">
              <w:rPr>
                <w:noProof/>
                <w:color w:val="000000" w:themeColor="text1"/>
                <w:sz w:val="28"/>
                <w:szCs w:val="28"/>
              </w:rPr>
              <w:t>.</w:t>
            </w:r>
            <w:r w:rsidRPr="008637A7">
              <w:rPr>
                <w:noProof/>
                <w:color w:val="000000" w:themeColor="text1"/>
                <w:sz w:val="28"/>
                <w:szCs w:val="28"/>
              </w:rPr>
              <w:t xml:space="preserve"> швидкість (км/год)</w:t>
            </w:r>
          </w:p>
        </w:tc>
        <w:tc>
          <w:tcPr>
            <w:tcW w:w="850" w:type="dxa"/>
          </w:tcPr>
          <w:p w14:paraId="4A0994F2" w14:textId="77322C5D" w:rsidR="00657256" w:rsidRPr="008637A7" w:rsidRDefault="0065725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Клас</w:t>
            </w:r>
          </w:p>
        </w:tc>
        <w:tc>
          <w:tcPr>
            <w:tcW w:w="2268" w:type="dxa"/>
          </w:tcPr>
          <w:p w14:paraId="6CA3F036" w14:textId="69C8CD66" w:rsidR="00657256" w:rsidRPr="008637A7" w:rsidRDefault="0065725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Тип автомобіля</w:t>
            </w:r>
          </w:p>
        </w:tc>
      </w:tr>
      <w:tr w:rsidR="00A406F2" w:rsidRPr="008637A7" w14:paraId="69CA8267" w14:textId="77777777" w:rsidTr="0078592B">
        <w:tc>
          <w:tcPr>
            <w:tcW w:w="567" w:type="dxa"/>
          </w:tcPr>
          <w:p w14:paraId="185DC361" w14:textId="00B3AE86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601D0C85" w14:textId="06135927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8.5</w:t>
            </w:r>
          </w:p>
        </w:tc>
        <w:tc>
          <w:tcPr>
            <w:tcW w:w="3402" w:type="dxa"/>
          </w:tcPr>
          <w:p w14:paraId="55763191" w14:textId="4F87C656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850" w:type="dxa"/>
          </w:tcPr>
          <w:p w14:paraId="32586D0E" w14:textId="1C5DD82F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55C82B6" w14:textId="0FEBEBF5" w:rsidR="00657256" w:rsidRPr="008637A7" w:rsidRDefault="00F34AEE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3EB720EC" w14:textId="77777777" w:rsidTr="0078592B">
        <w:tc>
          <w:tcPr>
            <w:tcW w:w="567" w:type="dxa"/>
          </w:tcPr>
          <w:p w14:paraId="18F9964B" w14:textId="083AF7A4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A076BCD" w14:textId="2A6E7480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9.2</w:t>
            </w:r>
          </w:p>
        </w:tc>
        <w:tc>
          <w:tcPr>
            <w:tcW w:w="3402" w:type="dxa"/>
          </w:tcPr>
          <w:p w14:paraId="49BF65EC" w14:textId="169D1F02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850" w:type="dxa"/>
          </w:tcPr>
          <w:p w14:paraId="4EB5EF64" w14:textId="3F881781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4ADB54E" w14:textId="5649A8C6" w:rsidR="00657256" w:rsidRPr="008637A7" w:rsidRDefault="00F34AEE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6C919B6D" w14:textId="77777777" w:rsidTr="0078592B">
        <w:tc>
          <w:tcPr>
            <w:tcW w:w="567" w:type="dxa"/>
          </w:tcPr>
          <w:p w14:paraId="1276E24B" w14:textId="593B0174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75D40194" w14:textId="5A707A92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7.8</w:t>
            </w:r>
          </w:p>
        </w:tc>
        <w:tc>
          <w:tcPr>
            <w:tcW w:w="3402" w:type="dxa"/>
          </w:tcPr>
          <w:p w14:paraId="614D7CA8" w14:textId="64F4EF76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850" w:type="dxa"/>
          </w:tcPr>
          <w:p w14:paraId="74B41677" w14:textId="41000A5F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BCEC07A" w14:textId="57B5F9B2" w:rsidR="00657256" w:rsidRPr="008637A7" w:rsidRDefault="00F34AEE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1891741A" w14:textId="77777777" w:rsidTr="0078592B">
        <w:tc>
          <w:tcPr>
            <w:tcW w:w="567" w:type="dxa"/>
          </w:tcPr>
          <w:p w14:paraId="2904A540" w14:textId="47B3B14B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32445D72" w14:textId="768CEB13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11.0</w:t>
            </w:r>
          </w:p>
        </w:tc>
        <w:tc>
          <w:tcPr>
            <w:tcW w:w="3402" w:type="dxa"/>
          </w:tcPr>
          <w:p w14:paraId="03C1A60D" w14:textId="62F58622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850" w:type="dxa"/>
          </w:tcPr>
          <w:p w14:paraId="370BE6B6" w14:textId="0120550B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5E9EB17A" w14:textId="45C9AEFF" w:rsidR="00657256" w:rsidRPr="008637A7" w:rsidRDefault="00F34AEE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2C8447A7" w14:textId="77777777" w:rsidTr="0078592B">
        <w:tc>
          <w:tcPr>
            <w:tcW w:w="567" w:type="dxa"/>
          </w:tcPr>
          <w:p w14:paraId="1F1FC2EB" w14:textId="3BD4372B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20857110" w14:textId="68C35541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6.5</w:t>
            </w:r>
          </w:p>
        </w:tc>
        <w:tc>
          <w:tcPr>
            <w:tcW w:w="3402" w:type="dxa"/>
          </w:tcPr>
          <w:p w14:paraId="3A4F356D" w14:textId="759B5B33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220</w:t>
            </w:r>
          </w:p>
        </w:tc>
        <w:tc>
          <w:tcPr>
            <w:tcW w:w="850" w:type="dxa"/>
          </w:tcPr>
          <w:p w14:paraId="0BC15C6F" w14:textId="3A592088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403CCE4" w14:textId="22B9B561" w:rsidR="00657256" w:rsidRPr="008637A7" w:rsidRDefault="00F34AEE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37BBA44A" w14:textId="77777777" w:rsidTr="0078592B">
        <w:tc>
          <w:tcPr>
            <w:tcW w:w="567" w:type="dxa"/>
          </w:tcPr>
          <w:p w14:paraId="69BD8AB0" w14:textId="1E2CC55B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277E648C" w14:textId="4095052E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10.1</w:t>
            </w:r>
          </w:p>
        </w:tc>
        <w:tc>
          <w:tcPr>
            <w:tcW w:w="3402" w:type="dxa"/>
          </w:tcPr>
          <w:p w14:paraId="36E403D6" w14:textId="1BFA288A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850" w:type="dxa"/>
          </w:tcPr>
          <w:p w14:paraId="6473EC53" w14:textId="61A93795" w:rsidR="00657256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4E3E2636" w14:textId="433A8EFB" w:rsidR="00657256" w:rsidRPr="008637A7" w:rsidRDefault="00F76BC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A406F2" w:rsidRPr="008637A7" w14:paraId="3F9745DE" w14:textId="77777777" w:rsidTr="0078592B">
        <w:tc>
          <w:tcPr>
            <w:tcW w:w="567" w:type="dxa"/>
          </w:tcPr>
          <w:p w14:paraId="349A80C0" w14:textId="369C07C1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264A25BC" w14:textId="44D5A9C9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3.8</w:t>
            </w:r>
          </w:p>
        </w:tc>
        <w:tc>
          <w:tcPr>
            <w:tcW w:w="3402" w:type="dxa"/>
          </w:tcPr>
          <w:p w14:paraId="05966AED" w14:textId="20F007A9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280</w:t>
            </w:r>
          </w:p>
        </w:tc>
        <w:tc>
          <w:tcPr>
            <w:tcW w:w="850" w:type="dxa"/>
          </w:tcPr>
          <w:p w14:paraId="7690C077" w14:textId="5F658A00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2A34822E" w14:textId="5C412F6E" w:rsidR="00657256" w:rsidRPr="008637A7" w:rsidRDefault="00F76BC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A406F2" w:rsidRPr="008637A7" w14:paraId="699BB94A" w14:textId="77777777" w:rsidTr="0078592B">
        <w:tc>
          <w:tcPr>
            <w:tcW w:w="567" w:type="dxa"/>
          </w:tcPr>
          <w:p w14:paraId="29602E71" w14:textId="1AE24CD5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9E261E4" w14:textId="06A441E1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3402" w:type="dxa"/>
          </w:tcPr>
          <w:p w14:paraId="2CD2548D" w14:textId="6CC08FB3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300</w:t>
            </w:r>
          </w:p>
        </w:tc>
        <w:tc>
          <w:tcPr>
            <w:tcW w:w="850" w:type="dxa"/>
          </w:tcPr>
          <w:p w14:paraId="1C026E35" w14:textId="556C0701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244A9796" w14:textId="2B8CA7EA" w:rsidR="00657256" w:rsidRPr="008637A7" w:rsidRDefault="00F76BC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A406F2" w:rsidRPr="008637A7" w14:paraId="25A45E05" w14:textId="77777777" w:rsidTr="0078592B">
        <w:tc>
          <w:tcPr>
            <w:tcW w:w="567" w:type="dxa"/>
          </w:tcPr>
          <w:p w14:paraId="162030BD" w14:textId="76AA596C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6BFA88DE" w14:textId="5DFDB280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3.5</w:t>
            </w:r>
          </w:p>
        </w:tc>
        <w:tc>
          <w:tcPr>
            <w:tcW w:w="3402" w:type="dxa"/>
          </w:tcPr>
          <w:p w14:paraId="05618E0F" w14:textId="59587FB0" w:rsidR="00657256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265</w:t>
            </w:r>
          </w:p>
        </w:tc>
        <w:tc>
          <w:tcPr>
            <w:tcW w:w="850" w:type="dxa"/>
          </w:tcPr>
          <w:p w14:paraId="0A938E06" w14:textId="2C558582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9BC34F9" w14:textId="79FFB290" w:rsidR="00657256" w:rsidRPr="008637A7" w:rsidRDefault="00F76BC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657256" w:rsidRPr="008637A7" w14:paraId="62C75FAA" w14:textId="77777777" w:rsidTr="0078592B">
        <w:tc>
          <w:tcPr>
            <w:tcW w:w="567" w:type="dxa"/>
          </w:tcPr>
          <w:p w14:paraId="2DB7A847" w14:textId="1F8E355E" w:rsidR="00657256" w:rsidRPr="008637A7" w:rsidRDefault="00884DF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79BF8A0D" w14:textId="2C8D39F4" w:rsidR="00657256" w:rsidRPr="008637A7" w:rsidRDefault="00A8069F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4.8</w:t>
            </w:r>
          </w:p>
        </w:tc>
        <w:tc>
          <w:tcPr>
            <w:tcW w:w="3402" w:type="dxa"/>
          </w:tcPr>
          <w:p w14:paraId="442001E5" w14:textId="5710FBCD" w:rsidR="00657256" w:rsidRPr="008637A7" w:rsidRDefault="002C55C5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260</w:t>
            </w:r>
          </w:p>
        </w:tc>
        <w:tc>
          <w:tcPr>
            <w:tcW w:w="850" w:type="dxa"/>
          </w:tcPr>
          <w:p w14:paraId="1AF57AB2" w14:textId="67EFA564" w:rsidR="00657256" w:rsidRPr="008637A7" w:rsidRDefault="005E5FA6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670C399" w14:textId="19309F72" w:rsidR="00657256" w:rsidRPr="008637A7" w:rsidRDefault="00F76BCB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46B13" w:rsidRPr="008637A7" w14:paraId="5AE1E414" w14:textId="77777777" w:rsidTr="0078592B">
        <w:tc>
          <w:tcPr>
            <w:tcW w:w="567" w:type="dxa"/>
          </w:tcPr>
          <w:p w14:paraId="1F030C64" w14:textId="0A508D1A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268" w:type="dxa"/>
          </w:tcPr>
          <w:p w14:paraId="52FF0AD4" w14:textId="0A77D4F0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402" w:type="dxa"/>
          </w:tcPr>
          <w:p w14:paraId="1D4F5131" w14:textId="13BFFDDE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260</w:t>
            </w:r>
          </w:p>
        </w:tc>
        <w:tc>
          <w:tcPr>
            <w:tcW w:w="850" w:type="dxa"/>
          </w:tcPr>
          <w:p w14:paraId="06EA870B" w14:textId="3D1B8ADE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6E4B53FC" w14:textId="4124F087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46B13" w:rsidRPr="008637A7" w14:paraId="2B132F60" w14:textId="77777777" w:rsidTr="0078592B">
        <w:tc>
          <w:tcPr>
            <w:tcW w:w="567" w:type="dxa"/>
          </w:tcPr>
          <w:p w14:paraId="3C799CCE" w14:textId="32551A2F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268" w:type="dxa"/>
          </w:tcPr>
          <w:p w14:paraId="20816700" w14:textId="637DE00F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5.8</w:t>
            </w:r>
          </w:p>
        </w:tc>
        <w:tc>
          <w:tcPr>
            <w:tcW w:w="3402" w:type="dxa"/>
          </w:tcPr>
          <w:p w14:paraId="1F592E83" w14:textId="2EABB935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850" w:type="dxa"/>
          </w:tcPr>
          <w:p w14:paraId="3B5A2451" w14:textId="33C63BB3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C301145" w14:textId="65C655B0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846B13" w:rsidRPr="008637A7" w14:paraId="1B558C94" w14:textId="77777777" w:rsidTr="0078592B">
        <w:tc>
          <w:tcPr>
            <w:tcW w:w="567" w:type="dxa"/>
          </w:tcPr>
          <w:p w14:paraId="1F569A81" w14:textId="11628F4F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5872026E" w14:textId="3578618C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3402" w:type="dxa"/>
          </w:tcPr>
          <w:p w14:paraId="28D41F50" w14:textId="7A2455FF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250</w:t>
            </w:r>
          </w:p>
        </w:tc>
        <w:tc>
          <w:tcPr>
            <w:tcW w:w="850" w:type="dxa"/>
          </w:tcPr>
          <w:p w14:paraId="6CC2025F" w14:textId="56ED236F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69E1ED32" w14:textId="51C2CCFD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46B13" w:rsidRPr="008637A7" w14:paraId="22899A75" w14:textId="77777777" w:rsidTr="0078592B">
        <w:tc>
          <w:tcPr>
            <w:tcW w:w="567" w:type="dxa"/>
          </w:tcPr>
          <w:p w14:paraId="5A83FCDA" w14:textId="10D917C0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268" w:type="dxa"/>
          </w:tcPr>
          <w:p w14:paraId="14882B1D" w14:textId="6C9C42B6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4.5</w:t>
            </w:r>
          </w:p>
        </w:tc>
        <w:tc>
          <w:tcPr>
            <w:tcW w:w="3402" w:type="dxa"/>
          </w:tcPr>
          <w:p w14:paraId="46EAAAF0" w14:textId="422FE3E7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320</w:t>
            </w:r>
          </w:p>
        </w:tc>
        <w:tc>
          <w:tcPr>
            <w:tcW w:w="850" w:type="dxa"/>
          </w:tcPr>
          <w:p w14:paraId="33AC83E4" w14:textId="62753842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7C4C9F56" w14:textId="1D75C9DA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46B13" w:rsidRPr="008637A7" w14:paraId="49A38554" w14:textId="77777777" w:rsidTr="0078592B">
        <w:tc>
          <w:tcPr>
            <w:tcW w:w="567" w:type="dxa"/>
          </w:tcPr>
          <w:p w14:paraId="4624AA92" w14:textId="7F7E3260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07B0905D" w14:textId="1637A706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3.8</w:t>
            </w:r>
          </w:p>
        </w:tc>
        <w:tc>
          <w:tcPr>
            <w:tcW w:w="3402" w:type="dxa"/>
          </w:tcPr>
          <w:p w14:paraId="1B9EF3CA" w14:textId="00EEC621" w:rsidR="00846B13" w:rsidRPr="008637A7" w:rsidRDefault="00846B13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270</w:t>
            </w:r>
          </w:p>
        </w:tc>
        <w:tc>
          <w:tcPr>
            <w:tcW w:w="850" w:type="dxa"/>
          </w:tcPr>
          <w:p w14:paraId="3BFB421B" w14:textId="45FC1B23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123E8B7" w14:textId="3651AC00" w:rsidR="00846B13" w:rsidRPr="008637A7" w:rsidRDefault="008D3EF7" w:rsidP="009E64EE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</w:tbl>
    <w:p w14:paraId="3734D0A1" w14:textId="77777777" w:rsidR="00D7261E" w:rsidRPr="008637A7" w:rsidRDefault="00D7261E" w:rsidP="00650B9C">
      <w:pPr>
        <w:rPr>
          <w:noProof/>
          <w:color w:val="000000" w:themeColor="text1"/>
          <w:sz w:val="28"/>
          <w:szCs w:val="28"/>
        </w:rPr>
      </w:pPr>
    </w:p>
    <w:p w14:paraId="7AC848E4" w14:textId="1B619B34" w:rsidR="00D7261E" w:rsidRPr="008637A7" w:rsidRDefault="006E37C9" w:rsidP="00291729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4. </w:t>
      </w:r>
      <w:r w:rsidR="00911D2E" w:rsidRPr="008637A7">
        <w:rPr>
          <w:noProof/>
          <w:color w:val="000000" w:themeColor="text1"/>
          <w:sz w:val="28"/>
          <w:szCs w:val="28"/>
        </w:rPr>
        <w:t>ВМІСТ ТЕСТОВОЇ ВИБІРКИ</w:t>
      </w:r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567"/>
        <w:gridCol w:w="2268"/>
        <w:gridCol w:w="3402"/>
        <w:gridCol w:w="850"/>
        <w:gridCol w:w="2268"/>
      </w:tblGrid>
      <w:tr w:rsidR="00A406F2" w:rsidRPr="008637A7" w14:paraId="42A9FF73" w14:textId="77777777" w:rsidTr="00521538">
        <w:tc>
          <w:tcPr>
            <w:tcW w:w="567" w:type="dxa"/>
          </w:tcPr>
          <w:p w14:paraId="5E1666D1" w14:textId="41DDFB3B" w:rsidR="002B7E19" w:rsidRPr="008637A7" w:rsidRDefault="008254EF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1C734E39" w14:textId="7154CE41" w:rsidR="002B7E19" w:rsidRPr="008637A7" w:rsidRDefault="005215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Час розгону (с)</w:t>
            </w:r>
          </w:p>
        </w:tc>
        <w:tc>
          <w:tcPr>
            <w:tcW w:w="3402" w:type="dxa"/>
          </w:tcPr>
          <w:p w14:paraId="0E8CA293" w14:textId="2C52BC69" w:rsidR="002B7E19" w:rsidRPr="008637A7" w:rsidRDefault="005215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Макс</w:t>
            </w:r>
            <w:r w:rsidR="00516583" w:rsidRPr="008637A7">
              <w:rPr>
                <w:noProof/>
                <w:color w:val="000000" w:themeColor="text1"/>
                <w:sz w:val="28"/>
                <w:szCs w:val="28"/>
              </w:rPr>
              <w:t>.</w:t>
            </w:r>
            <w:r w:rsidRPr="008637A7">
              <w:rPr>
                <w:noProof/>
                <w:color w:val="000000" w:themeColor="text1"/>
                <w:sz w:val="28"/>
                <w:szCs w:val="28"/>
              </w:rPr>
              <w:t xml:space="preserve"> швидкість (км/год)</w:t>
            </w:r>
          </w:p>
        </w:tc>
        <w:tc>
          <w:tcPr>
            <w:tcW w:w="850" w:type="dxa"/>
          </w:tcPr>
          <w:p w14:paraId="444587EA" w14:textId="432480A3" w:rsidR="002B7E19" w:rsidRPr="008637A7" w:rsidRDefault="00236EC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Клас</w:t>
            </w:r>
          </w:p>
        </w:tc>
        <w:tc>
          <w:tcPr>
            <w:tcW w:w="2268" w:type="dxa"/>
          </w:tcPr>
          <w:p w14:paraId="3A7C03C9" w14:textId="4A61D172" w:rsidR="002B7E19" w:rsidRPr="008637A7" w:rsidRDefault="00236EC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Тип автомобіля</w:t>
            </w:r>
          </w:p>
        </w:tc>
      </w:tr>
      <w:tr w:rsidR="00A406F2" w:rsidRPr="008637A7" w14:paraId="1DDCF2E8" w14:textId="77777777" w:rsidTr="00521538">
        <w:tc>
          <w:tcPr>
            <w:tcW w:w="567" w:type="dxa"/>
          </w:tcPr>
          <w:p w14:paraId="0EB9B8EB" w14:textId="671C052B" w:rsidR="002B7E19" w:rsidRPr="008637A7" w:rsidRDefault="003B4C9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5F7D68F" w14:textId="5D55612C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9.5</w:t>
            </w:r>
          </w:p>
        </w:tc>
        <w:tc>
          <w:tcPr>
            <w:tcW w:w="3402" w:type="dxa"/>
          </w:tcPr>
          <w:p w14:paraId="0FEECE7F" w14:textId="4417478F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190</w:t>
            </w:r>
          </w:p>
        </w:tc>
        <w:tc>
          <w:tcPr>
            <w:tcW w:w="850" w:type="dxa"/>
          </w:tcPr>
          <w:p w14:paraId="5774877F" w14:textId="4139D732" w:rsidR="002B7E19" w:rsidRPr="008637A7" w:rsidRDefault="008C75B4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2C7EF72B" w14:textId="51A54F01" w:rsidR="002B7E19" w:rsidRPr="008637A7" w:rsidRDefault="00AF7A9B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12CEA175" w14:textId="77777777" w:rsidTr="00521538">
        <w:tc>
          <w:tcPr>
            <w:tcW w:w="567" w:type="dxa"/>
          </w:tcPr>
          <w:p w14:paraId="405F704B" w14:textId="38FF36FC" w:rsidR="002B7E19" w:rsidRPr="008637A7" w:rsidRDefault="003B4C9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2863C810" w14:textId="0BFF7F5D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3402" w:type="dxa"/>
          </w:tcPr>
          <w:p w14:paraId="16FEC6FC" w14:textId="55A6F3F3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210</w:t>
            </w:r>
          </w:p>
        </w:tc>
        <w:tc>
          <w:tcPr>
            <w:tcW w:w="850" w:type="dxa"/>
          </w:tcPr>
          <w:p w14:paraId="47247BBA" w14:textId="630174F3" w:rsidR="002B7E19" w:rsidRPr="008637A7" w:rsidRDefault="008C75B4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5DAB61AA" w14:textId="44153446" w:rsidR="002B7E19" w:rsidRPr="008637A7" w:rsidRDefault="00AF7A9B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103559F1" w14:textId="77777777" w:rsidTr="00521538">
        <w:tc>
          <w:tcPr>
            <w:tcW w:w="567" w:type="dxa"/>
          </w:tcPr>
          <w:p w14:paraId="1C14D228" w14:textId="31ED3EC2" w:rsidR="002B7E19" w:rsidRPr="008637A7" w:rsidRDefault="003B4C9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65CF1B66" w14:textId="0D7A933E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12.0</w:t>
            </w:r>
          </w:p>
        </w:tc>
        <w:tc>
          <w:tcPr>
            <w:tcW w:w="3402" w:type="dxa"/>
          </w:tcPr>
          <w:p w14:paraId="555B1436" w14:textId="01EC97F4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850" w:type="dxa"/>
          </w:tcPr>
          <w:p w14:paraId="222334A2" w14:textId="2E302711" w:rsidR="002B7E19" w:rsidRPr="008637A7" w:rsidRDefault="0044385C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BA6FC99" w14:textId="4F18E8CB" w:rsidR="002B7E19" w:rsidRPr="008637A7" w:rsidRDefault="00AF7A9B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A406F2" w:rsidRPr="008637A7" w14:paraId="4FF93B3B" w14:textId="77777777" w:rsidTr="00521538">
        <w:tc>
          <w:tcPr>
            <w:tcW w:w="567" w:type="dxa"/>
          </w:tcPr>
          <w:p w14:paraId="69C83CA7" w14:textId="758D70D0" w:rsidR="002B7E19" w:rsidRPr="008637A7" w:rsidRDefault="003B4C9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41CBC529" w14:textId="271FA891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4.5</w:t>
            </w:r>
          </w:p>
        </w:tc>
        <w:tc>
          <w:tcPr>
            <w:tcW w:w="3402" w:type="dxa"/>
          </w:tcPr>
          <w:p w14:paraId="41577E5A" w14:textId="47DB7027" w:rsidR="002B7E19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27</w:t>
            </w:r>
            <w:r w:rsidR="000249C2" w:rsidRPr="008637A7">
              <w:rPr>
                <w:noProof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850" w:type="dxa"/>
          </w:tcPr>
          <w:p w14:paraId="54970EF9" w14:textId="29C556D1" w:rsidR="002B7E19" w:rsidRPr="008637A7" w:rsidRDefault="008C75B4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42263CD9" w14:textId="39E2F52F" w:rsidR="002B7E19" w:rsidRPr="008637A7" w:rsidRDefault="00AF7A9B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3B4C9A" w:rsidRPr="008637A7" w14:paraId="62DC94F5" w14:textId="77777777" w:rsidTr="00521538">
        <w:tc>
          <w:tcPr>
            <w:tcW w:w="567" w:type="dxa"/>
          </w:tcPr>
          <w:p w14:paraId="733CADCD" w14:textId="434B6BB2" w:rsidR="003B4C9A" w:rsidRPr="008637A7" w:rsidRDefault="003B4C9A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79E49066" w14:textId="6B1AFD85" w:rsidR="003B4C9A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3.9</w:t>
            </w:r>
          </w:p>
        </w:tc>
        <w:tc>
          <w:tcPr>
            <w:tcW w:w="3402" w:type="dxa"/>
          </w:tcPr>
          <w:p w14:paraId="50848DDE" w14:textId="2712228F" w:rsidR="003B4C9A" w:rsidRPr="008637A7" w:rsidRDefault="00684238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310</w:t>
            </w:r>
          </w:p>
        </w:tc>
        <w:tc>
          <w:tcPr>
            <w:tcW w:w="850" w:type="dxa"/>
          </w:tcPr>
          <w:p w14:paraId="08435E62" w14:textId="20802DDB" w:rsidR="003B4C9A" w:rsidRPr="008637A7" w:rsidRDefault="0044385C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B889C30" w14:textId="3CB5ABB0" w:rsidR="003B4C9A" w:rsidRPr="008637A7" w:rsidRDefault="00AF7A9B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0249C2" w:rsidRPr="008637A7" w14:paraId="3E6994CE" w14:textId="77777777" w:rsidTr="00521538">
        <w:tc>
          <w:tcPr>
            <w:tcW w:w="567" w:type="dxa"/>
          </w:tcPr>
          <w:p w14:paraId="78589FF5" w14:textId="737E80B8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7AFD842B" w14:textId="2ADEAE56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2.6</w:t>
            </w:r>
          </w:p>
        </w:tc>
        <w:tc>
          <w:tcPr>
            <w:tcW w:w="3402" w:type="dxa"/>
          </w:tcPr>
          <w:p w14:paraId="6AC463B9" w14:textId="0ACFAE09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330</w:t>
            </w:r>
          </w:p>
        </w:tc>
        <w:tc>
          <w:tcPr>
            <w:tcW w:w="850" w:type="dxa"/>
          </w:tcPr>
          <w:p w14:paraId="0B32A506" w14:textId="102C7D68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0F1918D" w14:textId="4767A8E6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0249C2" w:rsidRPr="008637A7" w14:paraId="57640C7F" w14:textId="77777777" w:rsidTr="00521538">
        <w:tc>
          <w:tcPr>
            <w:tcW w:w="567" w:type="dxa"/>
          </w:tcPr>
          <w:p w14:paraId="49F99AF7" w14:textId="34403A75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07BAC4EF" w14:textId="397EA4D9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7.4</w:t>
            </w:r>
          </w:p>
        </w:tc>
        <w:tc>
          <w:tcPr>
            <w:tcW w:w="3402" w:type="dxa"/>
          </w:tcPr>
          <w:p w14:paraId="2321B814" w14:textId="57987E27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190</w:t>
            </w:r>
          </w:p>
        </w:tc>
        <w:tc>
          <w:tcPr>
            <w:tcW w:w="850" w:type="dxa"/>
          </w:tcPr>
          <w:p w14:paraId="5F9F9408" w14:textId="15D3AD17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7FEDCAA" w14:textId="386D0B88" w:rsidR="000249C2" w:rsidRPr="008637A7" w:rsidRDefault="000249C2" w:rsidP="00545ABD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</w:tbl>
    <w:p w14:paraId="3CF0DF9A" w14:textId="77777777" w:rsidR="006D7C6D" w:rsidRPr="008637A7" w:rsidRDefault="006D7C6D" w:rsidP="00A5234F">
      <w:pPr>
        <w:rPr>
          <w:noProof/>
          <w:color w:val="000000" w:themeColor="text1"/>
          <w:sz w:val="28"/>
          <w:szCs w:val="28"/>
        </w:rPr>
        <w:sectPr w:rsidR="006D7C6D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21A4EED" w14:textId="3516884C" w:rsidR="00857766" w:rsidRPr="008637A7" w:rsidRDefault="00B44A84" w:rsidP="003B0E44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 xml:space="preserve">5. </w:t>
      </w:r>
      <w:r w:rsidR="00957B5E" w:rsidRPr="008637A7">
        <w:rPr>
          <w:noProof/>
          <w:color w:val="000000" w:themeColor="text1"/>
          <w:sz w:val="28"/>
          <w:szCs w:val="28"/>
        </w:rPr>
        <w:t>АРХІТЕКТУРА НЕЙРОМЕРЕЖІ ТА ОПИС ЇЇ ПАРАМЕТРІВ</w:t>
      </w:r>
    </w:p>
    <w:p w14:paraId="2CD97ADB" w14:textId="77777777" w:rsidR="00857766" w:rsidRPr="008637A7" w:rsidRDefault="00857766" w:rsidP="00650B9C">
      <w:pPr>
        <w:rPr>
          <w:noProof/>
          <w:color w:val="000000" w:themeColor="text1"/>
          <w:sz w:val="28"/>
          <w:szCs w:val="28"/>
        </w:rPr>
      </w:pPr>
    </w:p>
    <w:p w14:paraId="40EC96A4" w14:textId="0E613DBD" w:rsidR="00916073" w:rsidRPr="008637A7" w:rsidRDefault="00763BDA" w:rsidP="008C2538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5.1 </w:t>
      </w:r>
      <w:r w:rsidR="00916073" w:rsidRPr="008637A7">
        <w:rPr>
          <w:noProof/>
          <w:color w:val="000000" w:themeColor="text1"/>
          <w:sz w:val="28"/>
          <w:szCs w:val="28"/>
        </w:rPr>
        <w:t>Архітектура мережі</w:t>
      </w:r>
      <w:r w:rsidR="008A3397" w:rsidRPr="008637A7">
        <w:rPr>
          <w:noProof/>
          <w:color w:val="000000" w:themeColor="text1"/>
          <w:sz w:val="28"/>
          <w:szCs w:val="28"/>
        </w:rPr>
        <w:t>.</w:t>
      </w:r>
    </w:p>
    <w:p w14:paraId="4F5BEC04" w14:textId="6EE30D60" w:rsidR="00916073" w:rsidRPr="008637A7" w:rsidRDefault="00916073" w:rsidP="008C2538">
      <w:p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Для вирішення задачі класифікації </w:t>
      </w:r>
      <w:r w:rsidR="00F929AC" w:rsidRPr="008637A7">
        <w:rPr>
          <w:noProof/>
          <w:color w:val="000000" w:themeColor="text1"/>
          <w:sz w:val="28"/>
          <w:szCs w:val="28"/>
        </w:rPr>
        <w:t xml:space="preserve">буде </w:t>
      </w:r>
      <w:r w:rsidRPr="008637A7">
        <w:rPr>
          <w:noProof/>
          <w:color w:val="000000" w:themeColor="text1"/>
          <w:sz w:val="28"/>
          <w:szCs w:val="28"/>
        </w:rPr>
        <w:t>використову</w:t>
      </w:r>
      <w:r w:rsidR="00F929AC" w:rsidRPr="008637A7">
        <w:rPr>
          <w:noProof/>
          <w:color w:val="000000" w:themeColor="text1"/>
          <w:sz w:val="28"/>
          <w:szCs w:val="28"/>
        </w:rPr>
        <w:t>ватися</w:t>
      </w:r>
      <w:r w:rsidRPr="008637A7">
        <w:rPr>
          <w:noProof/>
          <w:color w:val="000000" w:themeColor="text1"/>
          <w:sz w:val="28"/>
          <w:szCs w:val="28"/>
        </w:rPr>
        <w:t xml:space="preserve"> простий пер</w:t>
      </w:r>
      <w:r w:rsidR="00F929AC" w:rsidRPr="008637A7">
        <w:rPr>
          <w:noProof/>
          <w:color w:val="000000" w:themeColor="text1"/>
          <w:sz w:val="28"/>
          <w:szCs w:val="28"/>
        </w:rPr>
        <w:t>ц</w:t>
      </w:r>
      <w:r w:rsidRPr="008637A7">
        <w:rPr>
          <w:noProof/>
          <w:color w:val="000000" w:themeColor="text1"/>
          <w:sz w:val="28"/>
          <w:szCs w:val="28"/>
        </w:rPr>
        <w:t>ептрон - однонейронна мережа з пороговою функцією активації.</w:t>
      </w:r>
    </w:p>
    <w:p w14:paraId="54BF81C9" w14:textId="77777777" w:rsidR="00C12A52" w:rsidRPr="008637A7" w:rsidRDefault="00C12A52" w:rsidP="008C2538">
      <w:pPr>
        <w:jc w:val="both"/>
        <w:rPr>
          <w:noProof/>
          <w:color w:val="000000" w:themeColor="text1"/>
          <w:sz w:val="28"/>
          <w:szCs w:val="28"/>
        </w:rPr>
      </w:pPr>
    </w:p>
    <w:p w14:paraId="356CAC44" w14:textId="56260B22" w:rsidR="00A84BA0" w:rsidRPr="008637A7" w:rsidRDefault="00C70B9E" w:rsidP="008C2538">
      <w:pPr>
        <w:pStyle w:val="ac"/>
        <w:numPr>
          <w:ilvl w:val="1"/>
          <w:numId w:val="40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 </w:t>
      </w:r>
      <w:r w:rsidR="00A84BA0" w:rsidRPr="008637A7">
        <w:rPr>
          <w:noProof/>
          <w:color w:val="000000" w:themeColor="text1"/>
          <w:sz w:val="28"/>
          <w:szCs w:val="28"/>
        </w:rPr>
        <w:t>Структура пер</w:t>
      </w:r>
      <w:r w:rsidR="00D97EB6" w:rsidRPr="008637A7">
        <w:rPr>
          <w:noProof/>
          <w:color w:val="000000" w:themeColor="text1"/>
          <w:sz w:val="28"/>
          <w:szCs w:val="28"/>
        </w:rPr>
        <w:t>ц</w:t>
      </w:r>
      <w:r w:rsidR="00A84BA0" w:rsidRPr="008637A7">
        <w:rPr>
          <w:noProof/>
          <w:color w:val="000000" w:themeColor="text1"/>
          <w:sz w:val="28"/>
          <w:szCs w:val="28"/>
        </w:rPr>
        <w:t>ептрона</w:t>
      </w:r>
      <w:r w:rsidR="006D5C62" w:rsidRPr="008637A7">
        <w:rPr>
          <w:noProof/>
          <w:color w:val="000000" w:themeColor="text1"/>
          <w:sz w:val="28"/>
          <w:szCs w:val="28"/>
        </w:rPr>
        <w:t>:</w:t>
      </w:r>
    </w:p>
    <w:p w14:paraId="31A7D747" w14:textId="77777777" w:rsidR="006D5C62" w:rsidRPr="008637A7" w:rsidRDefault="006D5C62" w:rsidP="008C2538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827D85" w:rsidRPr="008637A7">
        <w:rPr>
          <w:noProof/>
          <w:color w:val="000000" w:themeColor="text1"/>
          <w:sz w:val="28"/>
          <w:szCs w:val="28"/>
        </w:rPr>
        <w:t>ип</w:t>
      </w:r>
      <w:r w:rsidRPr="008637A7">
        <w:rPr>
          <w:noProof/>
          <w:color w:val="000000" w:themeColor="text1"/>
          <w:sz w:val="28"/>
          <w:szCs w:val="28"/>
        </w:rPr>
        <w:t xml:space="preserve"> - о</w:t>
      </w:r>
      <w:r w:rsidR="00827D85" w:rsidRPr="008637A7">
        <w:rPr>
          <w:noProof/>
          <w:color w:val="000000" w:themeColor="text1"/>
          <w:sz w:val="28"/>
          <w:szCs w:val="28"/>
        </w:rPr>
        <w:t>дношаровий перцептрон (лінійний класифікатор)</w:t>
      </w:r>
      <w:r w:rsidR="00265E29" w:rsidRPr="008637A7">
        <w:rPr>
          <w:noProof/>
          <w:color w:val="000000" w:themeColor="text1"/>
          <w:sz w:val="28"/>
          <w:szCs w:val="28"/>
        </w:rPr>
        <w:t>;</w:t>
      </w:r>
      <w:r w:rsidR="00827D85" w:rsidRPr="008637A7">
        <w:rPr>
          <w:noProof/>
          <w:color w:val="000000" w:themeColor="text1"/>
          <w:sz w:val="28"/>
          <w:szCs w:val="28"/>
        </w:rPr>
        <w:t xml:space="preserve"> </w:t>
      </w:r>
    </w:p>
    <w:p w14:paraId="25B0E7EF" w14:textId="7313E554" w:rsidR="006D5C62" w:rsidRPr="008637A7" w:rsidRDefault="00827D85" w:rsidP="008C2538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вхідний шар - 2 нейрони (для двох ознак</w:t>
      </w:r>
      <w:r w:rsidR="00792DE9" w:rsidRPr="008637A7">
        <w:rPr>
          <w:noProof/>
          <w:color w:val="000000" w:themeColor="text1"/>
          <w:sz w:val="28"/>
          <w:szCs w:val="28"/>
        </w:rPr>
        <w:t xml:space="preserve"> </w:t>
      </w:r>
      <w:r w:rsidR="00AD5141" w:rsidRPr="008637A7">
        <w:rPr>
          <w:noProof/>
          <w:color w:val="000000" w:themeColor="text1"/>
          <w:sz w:val="28"/>
          <w:szCs w:val="28"/>
        </w:rPr>
        <w:t>-</w:t>
      </w:r>
      <w:r w:rsidR="00792DE9" w:rsidRPr="008637A7">
        <w:rPr>
          <w:noProof/>
          <w:color w:val="000000" w:themeColor="text1"/>
          <w:sz w:val="28"/>
          <w:szCs w:val="28"/>
        </w:rPr>
        <w:t xml:space="preserve"> розгону і максимальної швидкості</w:t>
      </w:r>
      <w:r w:rsidRPr="008637A7">
        <w:rPr>
          <w:noProof/>
          <w:color w:val="000000" w:themeColor="text1"/>
          <w:sz w:val="28"/>
          <w:szCs w:val="28"/>
        </w:rPr>
        <w:t>);</w:t>
      </w:r>
    </w:p>
    <w:p w14:paraId="3810770E" w14:textId="77777777" w:rsidR="006D5C62" w:rsidRPr="008637A7" w:rsidRDefault="00827D85" w:rsidP="008C2538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вихідний шар - 1 нейрон</w:t>
      </w:r>
      <w:r w:rsidR="00AA79A5" w:rsidRPr="008637A7">
        <w:rPr>
          <w:noProof/>
          <w:color w:val="000000" w:themeColor="text1"/>
          <w:sz w:val="28"/>
          <w:szCs w:val="28"/>
        </w:rPr>
        <w:t>;</w:t>
      </w:r>
    </w:p>
    <w:p w14:paraId="51205ABB" w14:textId="4B71F7D7" w:rsidR="00827D85" w:rsidRPr="008637A7" w:rsidRDefault="006D5C62" w:rsidP="008C2538">
      <w:pPr>
        <w:pStyle w:val="ac"/>
        <w:numPr>
          <w:ilvl w:val="0"/>
          <w:numId w:val="3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ф</w:t>
      </w:r>
      <w:r w:rsidR="00827D85" w:rsidRPr="008637A7">
        <w:rPr>
          <w:noProof/>
          <w:color w:val="000000" w:themeColor="text1"/>
          <w:sz w:val="28"/>
          <w:szCs w:val="28"/>
        </w:rPr>
        <w:t>ункція активації</w:t>
      </w:r>
      <w:r w:rsidR="007E2B63" w:rsidRPr="008637A7">
        <w:rPr>
          <w:noProof/>
          <w:color w:val="000000" w:themeColor="text1"/>
          <w:sz w:val="28"/>
          <w:szCs w:val="28"/>
        </w:rPr>
        <w:t xml:space="preserve"> -</w:t>
      </w:r>
      <w:r w:rsidR="00827D85" w:rsidRPr="008637A7">
        <w:rPr>
          <w:noProof/>
          <w:color w:val="000000" w:themeColor="text1"/>
          <w:sz w:val="28"/>
          <w:szCs w:val="28"/>
        </w:rPr>
        <w:t xml:space="preserve"> </w:t>
      </w:r>
      <w:r w:rsidR="007E2B63" w:rsidRPr="008637A7">
        <w:rPr>
          <w:noProof/>
          <w:color w:val="000000" w:themeColor="text1"/>
          <w:sz w:val="28"/>
          <w:szCs w:val="28"/>
        </w:rPr>
        <w:t>п</w:t>
      </w:r>
      <w:r w:rsidR="0051495A" w:rsidRPr="008637A7">
        <w:rPr>
          <w:noProof/>
          <w:color w:val="000000" w:themeColor="text1"/>
          <w:sz w:val="28"/>
          <w:szCs w:val="28"/>
        </w:rPr>
        <w:t>орогова</w:t>
      </w:r>
      <w:r w:rsidR="00827D85" w:rsidRPr="008637A7">
        <w:rPr>
          <w:noProof/>
          <w:color w:val="000000" w:themeColor="text1"/>
          <w:sz w:val="28"/>
          <w:szCs w:val="28"/>
        </w:rPr>
        <w:t xml:space="preserve"> функція</w:t>
      </w:r>
      <w:r w:rsidR="00A27BC4" w:rsidRPr="008637A7">
        <w:rPr>
          <w:noProof/>
          <w:color w:val="000000" w:themeColor="text1"/>
          <w:sz w:val="28"/>
          <w:szCs w:val="28"/>
        </w:rPr>
        <w:t>.</w:t>
      </w:r>
    </w:p>
    <w:p w14:paraId="75FA4167" w14:textId="77777777" w:rsidR="00827D85" w:rsidRPr="008637A7" w:rsidRDefault="00827D85" w:rsidP="008C2538">
      <w:pPr>
        <w:jc w:val="both"/>
        <w:rPr>
          <w:noProof/>
          <w:color w:val="000000" w:themeColor="text1"/>
          <w:sz w:val="28"/>
          <w:szCs w:val="28"/>
        </w:rPr>
      </w:pPr>
    </w:p>
    <w:p w14:paraId="75560F95" w14:textId="54DB16A0" w:rsidR="0038132D" w:rsidRPr="008637A7" w:rsidRDefault="00C94F3A" w:rsidP="008C2538">
      <w:pPr>
        <w:pStyle w:val="ac"/>
        <w:numPr>
          <w:ilvl w:val="1"/>
          <w:numId w:val="40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 </w:t>
      </w:r>
      <w:r w:rsidR="0038132D" w:rsidRPr="008637A7">
        <w:rPr>
          <w:noProof/>
          <w:color w:val="000000" w:themeColor="text1"/>
          <w:sz w:val="28"/>
          <w:szCs w:val="28"/>
        </w:rPr>
        <w:t>Параметри нейромережі</w:t>
      </w:r>
      <w:r w:rsidR="00555A1B" w:rsidRPr="008637A7">
        <w:rPr>
          <w:noProof/>
          <w:color w:val="000000" w:themeColor="text1"/>
          <w:sz w:val="28"/>
          <w:szCs w:val="28"/>
        </w:rPr>
        <w:t>:</w:t>
      </w:r>
    </w:p>
    <w:p w14:paraId="61358DE9" w14:textId="77777777" w:rsidR="00872BC7" w:rsidRPr="008637A7" w:rsidRDefault="00555A1B" w:rsidP="008C2538">
      <w:pPr>
        <w:pStyle w:val="ac"/>
        <w:numPr>
          <w:ilvl w:val="0"/>
          <w:numId w:val="42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а</w:t>
      </w:r>
      <w:r w:rsidR="00554938" w:rsidRPr="008637A7">
        <w:rPr>
          <w:noProof/>
          <w:color w:val="000000" w:themeColor="text1"/>
          <w:sz w:val="28"/>
          <w:szCs w:val="28"/>
        </w:rPr>
        <w:t>лгоритм навчання:</w:t>
      </w:r>
      <w:r w:rsidR="009A3A34" w:rsidRPr="008637A7">
        <w:rPr>
          <w:noProof/>
          <w:color w:val="000000" w:themeColor="text1"/>
          <w:sz w:val="28"/>
          <w:szCs w:val="28"/>
        </w:rPr>
        <w:t xml:space="preserve"> </w:t>
      </w:r>
    </w:p>
    <w:p w14:paraId="1D56A0CC" w14:textId="77777777" w:rsidR="00872BC7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і</w:t>
      </w:r>
      <w:r w:rsidR="00554938" w:rsidRPr="008637A7">
        <w:rPr>
          <w:noProof/>
          <w:color w:val="000000" w:themeColor="text1"/>
          <w:sz w:val="28"/>
          <w:szCs w:val="28"/>
        </w:rPr>
        <w:t>ніціалізація ваг випадковими малими значеннями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7851E5D2" w14:textId="33075591" w:rsidR="00872BC7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</w:t>
      </w:r>
      <w:r w:rsidR="00554938" w:rsidRPr="008637A7">
        <w:rPr>
          <w:noProof/>
          <w:color w:val="000000" w:themeColor="text1"/>
          <w:sz w:val="28"/>
          <w:szCs w:val="28"/>
        </w:rPr>
        <w:t>становлення коефіцієнта навчання η = 0.1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73E2E92F" w14:textId="7D2E2601" w:rsidR="00872BC7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о</w:t>
      </w:r>
      <w:r w:rsidR="00554938" w:rsidRPr="008637A7">
        <w:rPr>
          <w:noProof/>
          <w:color w:val="000000" w:themeColor="text1"/>
          <w:sz w:val="28"/>
          <w:szCs w:val="28"/>
        </w:rPr>
        <w:t>бчислення вихідного сигналу Y(t)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055C30B2" w14:textId="14A1156A" w:rsidR="00872BC7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п</w:t>
      </w:r>
      <w:r w:rsidR="00554938" w:rsidRPr="008637A7">
        <w:rPr>
          <w:noProof/>
          <w:color w:val="000000" w:themeColor="text1"/>
          <w:sz w:val="28"/>
          <w:szCs w:val="28"/>
        </w:rPr>
        <w:t>орівняння з очікуваним значенням d(t)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3AFF24CF" w14:textId="77777777" w:rsidR="00B66076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о</w:t>
      </w:r>
      <w:r w:rsidR="00554938" w:rsidRPr="008637A7">
        <w:rPr>
          <w:noProof/>
          <w:color w:val="000000" w:themeColor="text1"/>
          <w:sz w:val="28"/>
          <w:szCs w:val="28"/>
        </w:rPr>
        <w:t xml:space="preserve">новлення ваг за формулою: </w:t>
      </w:r>
    </w:p>
    <w:p w14:paraId="20A88025" w14:textId="4B7AB919" w:rsidR="00872BC7" w:rsidRPr="008637A7" w:rsidRDefault="00554938" w:rsidP="008C2538">
      <w:pPr>
        <w:pStyle w:val="ac"/>
        <w:numPr>
          <w:ilvl w:val="0"/>
          <w:numId w:val="45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wᵢ(t</w:t>
      </w:r>
      <w:r w:rsidR="00E137FA" w:rsidRPr="008637A7">
        <w:rPr>
          <w:noProof/>
          <w:color w:val="000000" w:themeColor="text1"/>
          <w:sz w:val="28"/>
          <w:szCs w:val="28"/>
        </w:rPr>
        <w:t xml:space="preserve"> </w:t>
      </w:r>
      <w:r w:rsidRPr="008637A7">
        <w:rPr>
          <w:noProof/>
          <w:color w:val="000000" w:themeColor="text1"/>
          <w:sz w:val="28"/>
          <w:szCs w:val="28"/>
        </w:rPr>
        <w:t>+</w:t>
      </w:r>
      <w:r w:rsidR="00E137FA" w:rsidRPr="008637A7">
        <w:rPr>
          <w:noProof/>
          <w:color w:val="000000" w:themeColor="text1"/>
          <w:sz w:val="28"/>
          <w:szCs w:val="28"/>
        </w:rPr>
        <w:t xml:space="preserve"> </w:t>
      </w:r>
      <w:r w:rsidRPr="008637A7">
        <w:rPr>
          <w:noProof/>
          <w:color w:val="000000" w:themeColor="text1"/>
          <w:sz w:val="28"/>
          <w:szCs w:val="28"/>
        </w:rPr>
        <w:t>1) = wᵢ + η</w:t>
      </w:r>
      <w:r w:rsidR="00B66076" w:rsidRPr="008637A7">
        <w:rPr>
          <w:noProof/>
          <w:color w:val="000000" w:themeColor="text1"/>
          <w:sz w:val="28"/>
          <w:szCs w:val="28"/>
        </w:rPr>
        <w:t xml:space="preserve"> * </w:t>
      </w:r>
      <w:r w:rsidRPr="008637A7">
        <w:rPr>
          <w:noProof/>
          <w:color w:val="000000" w:themeColor="text1"/>
          <w:sz w:val="28"/>
          <w:szCs w:val="28"/>
        </w:rPr>
        <w:t>e</w:t>
      </w:r>
      <w:r w:rsidR="00B66076" w:rsidRPr="008637A7">
        <w:rPr>
          <w:noProof/>
          <w:color w:val="000000" w:themeColor="text1"/>
          <w:sz w:val="28"/>
          <w:szCs w:val="28"/>
        </w:rPr>
        <w:t xml:space="preserve"> * </w:t>
      </w:r>
      <w:r w:rsidRPr="008637A7">
        <w:rPr>
          <w:noProof/>
          <w:color w:val="000000" w:themeColor="text1"/>
          <w:sz w:val="28"/>
          <w:szCs w:val="28"/>
        </w:rPr>
        <w:t>xᵢ, де e = d(t) - Y(t)</w:t>
      </w:r>
      <w:r w:rsidR="001B2C10" w:rsidRPr="008637A7">
        <w:rPr>
          <w:noProof/>
          <w:color w:val="000000" w:themeColor="text1"/>
          <w:sz w:val="28"/>
          <w:szCs w:val="28"/>
        </w:rPr>
        <w:t>.</w:t>
      </w:r>
    </w:p>
    <w:p w14:paraId="55F9AF31" w14:textId="77777777" w:rsidR="00F077BB" w:rsidRPr="008637A7" w:rsidRDefault="00872BC7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п</w:t>
      </w:r>
      <w:r w:rsidR="00554938" w:rsidRPr="008637A7">
        <w:rPr>
          <w:noProof/>
          <w:color w:val="000000" w:themeColor="text1"/>
          <w:sz w:val="28"/>
          <w:szCs w:val="28"/>
        </w:rPr>
        <w:t>овторення до збіжності або досягнення максимальної</w:t>
      </w:r>
    </w:p>
    <w:p w14:paraId="08A1C2BD" w14:textId="362574AC" w:rsidR="0085365C" w:rsidRPr="008637A7" w:rsidRDefault="00554938" w:rsidP="008C2538">
      <w:pPr>
        <w:ind w:left="1080"/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кількості ітерацій</w:t>
      </w:r>
      <w:r w:rsidR="00673B8F" w:rsidRPr="008637A7">
        <w:rPr>
          <w:noProof/>
          <w:color w:val="000000" w:themeColor="text1"/>
          <w:sz w:val="28"/>
          <w:szCs w:val="28"/>
        </w:rPr>
        <w:t>.</w:t>
      </w:r>
    </w:p>
    <w:p w14:paraId="0FD3F93C" w14:textId="03EE2FAB" w:rsidR="0085365C" w:rsidRPr="008637A7" w:rsidRDefault="0085365C" w:rsidP="008C2538">
      <w:pPr>
        <w:pStyle w:val="ac"/>
        <w:numPr>
          <w:ilvl w:val="0"/>
          <w:numId w:val="42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ш</w:t>
      </w:r>
      <w:r w:rsidR="00E46718" w:rsidRPr="008637A7">
        <w:rPr>
          <w:noProof/>
          <w:color w:val="000000" w:themeColor="text1"/>
          <w:sz w:val="28"/>
          <w:szCs w:val="28"/>
        </w:rPr>
        <w:t>видкість навчання (η)</w:t>
      </w:r>
      <w:r w:rsidRPr="008637A7">
        <w:rPr>
          <w:noProof/>
          <w:color w:val="000000" w:themeColor="text1"/>
          <w:sz w:val="28"/>
          <w:szCs w:val="28"/>
        </w:rPr>
        <w:t xml:space="preserve"> -</w:t>
      </w:r>
      <w:r w:rsidR="00E46718" w:rsidRPr="008637A7">
        <w:rPr>
          <w:noProof/>
          <w:color w:val="000000" w:themeColor="text1"/>
          <w:sz w:val="28"/>
          <w:szCs w:val="28"/>
        </w:rPr>
        <w:t xml:space="preserve"> 0.1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4B04FC2D" w14:textId="77777777" w:rsidR="00106E36" w:rsidRPr="008637A7" w:rsidRDefault="0085365C" w:rsidP="008C2538">
      <w:pPr>
        <w:pStyle w:val="ac"/>
        <w:numPr>
          <w:ilvl w:val="0"/>
          <w:numId w:val="42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м</w:t>
      </w:r>
      <w:r w:rsidR="005470B0" w:rsidRPr="008637A7">
        <w:rPr>
          <w:noProof/>
          <w:color w:val="000000" w:themeColor="text1"/>
          <w:sz w:val="28"/>
          <w:szCs w:val="28"/>
        </w:rPr>
        <w:t>аксимальна кількість епох</w:t>
      </w:r>
      <w:r w:rsidRPr="008637A7">
        <w:rPr>
          <w:noProof/>
          <w:color w:val="000000" w:themeColor="text1"/>
          <w:sz w:val="28"/>
          <w:szCs w:val="28"/>
        </w:rPr>
        <w:t xml:space="preserve"> -</w:t>
      </w:r>
      <w:r w:rsidR="005470B0" w:rsidRPr="008637A7">
        <w:rPr>
          <w:noProof/>
          <w:color w:val="000000" w:themeColor="text1"/>
          <w:sz w:val="28"/>
          <w:szCs w:val="28"/>
        </w:rPr>
        <w:t xml:space="preserve"> 1000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42D5D362" w14:textId="77777777" w:rsidR="00D70895" w:rsidRPr="008637A7" w:rsidRDefault="00106E36" w:rsidP="008C2538">
      <w:pPr>
        <w:pStyle w:val="ac"/>
        <w:numPr>
          <w:ilvl w:val="0"/>
          <w:numId w:val="42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к</w:t>
      </w:r>
      <w:r w:rsidR="00BB4609" w:rsidRPr="008637A7">
        <w:rPr>
          <w:noProof/>
          <w:color w:val="000000" w:themeColor="text1"/>
          <w:sz w:val="28"/>
          <w:szCs w:val="28"/>
        </w:rPr>
        <w:t>ритерій зупинки</w:t>
      </w:r>
      <w:r w:rsidRPr="008637A7">
        <w:rPr>
          <w:noProof/>
          <w:color w:val="000000" w:themeColor="text1"/>
          <w:sz w:val="28"/>
          <w:szCs w:val="28"/>
        </w:rPr>
        <w:t xml:space="preserve"> - д</w:t>
      </w:r>
      <w:r w:rsidR="00BB4609" w:rsidRPr="008637A7">
        <w:rPr>
          <w:noProof/>
          <w:color w:val="000000" w:themeColor="text1"/>
          <w:sz w:val="28"/>
          <w:szCs w:val="28"/>
        </w:rPr>
        <w:t>осягнення нульової помилки аб</w:t>
      </w:r>
      <w:r w:rsidRPr="008637A7">
        <w:rPr>
          <w:noProof/>
          <w:color w:val="000000" w:themeColor="text1"/>
          <w:sz w:val="28"/>
          <w:szCs w:val="28"/>
        </w:rPr>
        <w:t>о</w:t>
      </w:r>
    </w:p>
    <w:p w14:paraId="201545F8" w14:textId="1762C2BF" w:rsidR="0065416A" w:rsidRPr="008637A7" w:rsidRDefault="00BB4609" w:rsidP="008C2538">
      <w:pPr>
        <w:ind w:left="360"/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максимальної кількості епох</w:t>
      </w:r>
      <w:r w:rsidR="0065416A" w:rsidRPr="008637A7">
        <w:rPr>
          <w:noProof/>
          <w:color w:val="000000" w:themeColor="text1"/>
          <w:sz w:val="28"/>
          <w:szCs w:val="28"/>
        </w:rPr>
        <w:t>;</w:t>
      </w:r>
    </w:p>
    <w:p w14:paraId="449BCBC7" w14:textId="77777777" w:rsidR="0065416A" w:rsidRPr="008637A7" w:rsidRDefault="0065416A" w:rsidP="008C2538">
      <w:pPr>
        <w:pStyle w:val="ac"/>
        <w:numPr>
          <w:ilvl w:val="0"/>
          <w:numId w:val="46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ф</w:t>
      </w:r>
      <w:r w:rsidR="00EE6812" w:rsidRPr="008637A7">
        <w:rPr>
          <w:noProof/>
          <w:color w:val="000000" w:themeColor="text1"/>
          <w:sz w:val="28"/>
          <w:szCs w:val="28"/>
        </w:rPr>
        <w:t>ункція виходу нейрона:</w:t>
      </w:r>
    </w:p>
    <w:p w14:paraId="45A1D5DB" w14:textId="316E18B9" w:rsidR="0065416A" w:rsidRPr="008637A7" w:rsidRDefault="00EE6812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Y = f(w₀</w:t>
      </w:r>
      <w:r w:rsidR="00BA1D3B" w:rsidRPr="008637A7">
        <w:rPr>
          <w:noProof/>
          <w:color w:val="000000" w:themeColor="text1"/>
          <w:sz w:val="28"/>
          <w:szCs w:val="28"/>
        </w:rPr>
        <w:t xml:space="preserve"> * </w:t>
      </w:r>
      <w:r w:rsidRPr="008637A7">
        <w:rPr>
          <w:noProof/>
          <w:color w:val="000000" w:themeColor="text1"/>
          <w:sz w:val="28"/>
          <w:szCs w:val="28"/>
        </w:rPr>
        <w:t>x₁ + w₁</w:t>
      </w:r>
      <w:r w:rsidR="00311CEE" w:rsidRPr="008637A7">
        <w:rPr>
          <w:noProof/>
          <w:color w:val="000000" w:themeColor="text1"/>
          <w:sz w:val="28"/>
          <w:szCs w:val="28"/>
        </w:rPr>
        <w:t xml:space="preserve"> * </w:t>
      </w:r>
      <w:r w:rsidRPr="008637A7">
        <w:rPr>
          <w:noProof/>
          <w:color w:val="000000" w:themeColor="text1"/>
          <w:sz w:val="28"/>
          <w:szCs w:val="28"/>
        </w:rPr>
        <w:t>x₂ + w₂)</w:t>
      </w:r>
      <w:r w:rsidR="0088258C" w:rsidRPr="008637A7">
        <w:rPr>
          <w:noProof/>
          <w:color w:val="000000" w:themeColor="text1"/>
          <w:sz w:val="28"/>
          <w:szCs w:val="28"/>
        </w:rPr>
        <w:t>,</w:t>
      </w:r>
      <w:r w:rsidR="0065416A" w:rsidRPr="008637A7">
        <w:rPr>
          <w:noProof/>
          <w:color w:val="000000" w:themeColor="text1"/>
          <w:sz w:val="28"/>
          <w:szCs w:val="28"/>
        </w:rPr>
        <w:t xml:space="preserve"> </w:t>
      </w:r>
      <w:r w:rsidRPr="008637A7">
        <w:rPr>
          <w:noProof/>
          <w:color w:val="000000" w:themeColor="text1"/>
          <w:sz w:val="28"/>
          <w:szCs w:val="28"/>
        </w:rPr>
        <w:t>де:</w:t>
      </w:r>
    </w:p>
    <w:p w14:paraId="1923129D" w14:textId="1B224CFE" w:rsidR="0065416A" w:rsidRPr="008637A7" w:rsidRDefault="00EE6812" w:rsidP="008C2538">
      <w:pPr>
        <w:pStyle w:val="ac"/>
        <w:numPr>
          <w:ilvl w:val="0"/>
          <w:numId w:val="45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x₁ - час розгону до 100 км/год</w:t>
      </w:r>
      <w:r w:rsidR="0065416A" w:rsidRPr="008637A7">
        <w:rPr>
          <w:noProof/>
          <w:color w:val="000000" w:themeColor="text1"/>
          <w:sz w:val="28"/>
          <w:szCs w:val="28"/>
        </w:rPr>
        <w:t>;</w:t>
      </w:r>
    </w:p>
    <w:p w14:paraId="3247825D" w14:textId="0DF05C3B" w:rsidR="0065416A" w:rsidRPr="008637A7" w:rsidRDefault="00EE6812" w:rsidP="008C2538">
      <w:pPr>
        <w:pStyle w:val="ac"/>
        <w:numPr>
          <w:ilvl w:val="0"/>
          <w:numId w:val="45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x₂ - максимальна швидкість</w:t>
      </w:r>
      <w:r w:rsidR="0065416A" w:rsidRPr="008637A7">
        <w:rPr>
          <w:noProof/>
          <w:color w:val="000000" w:themeColor="text1"/>
          <w:sz w:val="28"/>
          <w:szCs w:val="28"/>
        </w:rPr>
        <w:t>;</w:t>
      </w:r>
    </w:p>
    <w:p w14:paraId="2DC93AD4" w14:textId="590F0080" w:rsidR="0065416A" w:rsidRPr="008637A7" w:rsidRDefault="00EE6812" w:rsidP="008C2538">
      <w:pPr>
        <w:pStyle w:val="ac"/>
        <w:numPr>
          <w:ilvl w:val="0"/>
          <w:numId w:val="45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w₀, w₁, w₂ - вагові коефіцієнти</w:t>
      </w:r>
      <w:r w:rsidR="0065416A" w:rsidRPr="008637A7">
        <w:rPr>
          <w:noProof/>
          <w:color w:val="000000" w:themeColor="text1"/>
          <w:sz w:val="28"/>
          <w:szCs w:val="28"/>
        </w:rPr>
        <w:t>;</w:t>
      </w:r>
    </w:p>
    <w:p w14:paraId="546BFC90" w14:textId="77777777" w:rsidR="00E137FA" w:rsidRPr="008637A7" w:rsidRDefault="00EE6812" w:rsidP="008C2538">
      <w:pPr>
        <w:pStyle w:val="ac"/>
        <w:numPr>
          <w:ilvl w:val="0"/>
          <w:numId w:val="45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f() - функція активації</w:t>
      </w:r>
      <w:r w:rsidR="0065416A" w:rsidRPr="008637A7">
        <w:rPr>
          <w:noProof/>
          <w:color w:val="000000" w:themeColor="text1"/>
          <w:sz w:val="28"/>
          <w:szCs w:val="28"/>
        </w:rPr>
        <w:t>.</w:t>
      </w:r>
    </w:p>
    <w:p w14:paraId="0D4D306C" w14:textId="77777777" w:rsidR="00E137FA" w:rsidRPr="008637A7" w:rsidRDefault="00E137FA" w:rsidP="008C2538">
      <w:pPr>
        <w:pStyle w:val="ac"/>
        <w:numPr>
          <w:ilvl w:val="0"/>
          <w:numId w:val="46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п</w:t>
      </w:r>
      <w:r w:rsidR="00D46344" w:rsidRPr="008637A7">
        <w:rPr>
          <w:noProof/>
          <w:color w:val="000000" w:themeColor="text1"/>
          <w:sz w:val="28"/>
          <w:szCs w:val="28"/>
        </w:rPr>
        <w:t>равило оновлення ваг:</w:t>
      </w:r>
    </w:p>
    <w:p w14:paraId="62C5FAFF" w14:textId="77777777" w:rsidR="006C1579" w:rsidRPr="008637A7" w:rsidRDefault="00D46344" w:rsidP="008C2538">
      <w:pPr>
        <w:pStyle w:val="ac"/>
        <w:numPr>
          <w:ilvl w:val="0"/>
          <w:numId w:val="44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wᵢ(t</w:t>
      </w:r>
      <w:r w:rsidR="00E137FA" w:rsidRPr="008637A7">
        <w:rPr>
          <w:noProof/>
          <w:color w:val="000000" w:themeColor="text1"/>
          <w:sz w:val="28"/>
          <w:szCs w:val="28"/>
        </w:rPr>
        <w:t xml:space="preserve"> </w:t>
      </w:r>
      <w:r w:rsidRPr="008637A7">
        <w:rPr>
          <w:noProof/>
          <w:color w:val="000000" w:themeColor="text1"/>
          <w:sz w:val="28"/>
          <w:szCs w:val="28"/>
        </w:rPr>
        <w:t>+</w:t>
      </w:r>
      <w:r w:rsidR="00E137FA" w:rsidRPr="008637A7">
        <w:rPr>
          <w:noProof/>
          <w:color w:val="000000" w:themeColor="text1"/>
          <w:sz w:val="28"/>
          <w:szCs w:val="28"/>
        </w:rPr>
        <w:t xml:space="preserve"> </w:t>
      </w:r>
      <w:r w:rsidRPr="008637A7">
        <w:rPr>
          <w:noProof/>
          <w:color w:val="000000" w:themeColor="text1"/>
          <w:sz w:val="28"/>
          <w:szCs w:val="28"/>
        </w:rPr>
        <w:t xml:space="preserve">1) = wᵢ(t) + η </w:t>
      </w:r>
      <w:r w:rsidR="00E137FA" w:rsidRPr="008637A7">
        <w:rPr>
          <w:noProof/>
          <w:color w:val="000000" w:themeColor="text1"/>
          <w:sz w:val="28"/>
          <w:szCs w:val="28"/>
        </w:rPr>
        <w:t>*</w:t>
      </w:r>
      <w:r w:rsidRPr="008637A7">
        <w:rPr>
          <w:noProof/>
          <w:color w:val="000000" w:themeColor="text1"/>
          <w:sz w:val="28"/>
          <w:szCs w:val="28"/>
        </w:rPr>
        <w:t xml:space="preserve"> e </w:t>
      </w:r>
      <w:r w:rsidR="00E137FA" w:rsidRPr="008637A7">
        <w:rPr>
          <w:noProof/>
          <w:color w:val="000000" w:themeColor="text1"/>
          <w:sz w:val="28"/>
          <w:szCs w:val="28"/>
        </w:rPr>
        <w:t>*</w:t>
      </w:r>
      <w:r w:rsidRPr="008637A7">
        <w:rPr>
          <w:noProof/>
          <w:color w:val="000000" w:themeColor="text1"/>
          <w:sz w:val="28"/>
          <w:szCs w:val="28"/>
        </w:rPr>
        <w:t xml:space="preserve"> xᵢ</w:t>
      </w:r>
      <w:r w:rsidR="00CB6142" w:rsidRPr="008637A7">
        <w:rPr>
          <w:noProof/>
          <w:color w:val="000000" w:themeColor="text1"/>
          <w:sz w:val="28"/>
          <w:szCs w:val="28"/>
        </w:rPr>
        <w:t xml:space="preserve">, </w:t>
      </w:r>
      <w:r w:rsidR="00A015D3" w:rsidRPr="008637A7">
        <w:rPr>
          <w:noProof/>
          <w:color w:val="000000" w:themeColor="text1"/>
          <w:sz w:val="28"/>
          <w:szCs w:val="28"/>
        </w:rPr>
        <w:t>де:</w:t>
      </w:r>
    </w:p>
    <w:p w14:paraId="37989CD0" w14:textId="541613F8" w:rsidR="006C1579" w:rsidRPr="008637A7" w:rsidRDefault="00A015D3" w:rsidP="008C2538">
      <w:pPr>
        <w:pStyle w:val="ac"/>
        <w:numPr>
          <w:ilvl w:val="0"/>
          <w:numId w:val="4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e = d(t) - Y(t) </w:t>
      </w:r>
      <w:r w:rsidR="00F6537C" w:rsidRPr="008637A7">
        <w:rPr>
          <w:noProof/>
          <w:color w:val="000000" w:themeColor="text1"/>
          <w:sz w:val="28"/>
          <w:szCs w:val="28"/>
        </w:rPr>
        <w:t xml:space="preserve">- </w:t>
      </w:r>
      <w:r w:rsidRPr="008637A7">
        <w:rPr>
          <w:noProof/>
          <w:color w:val="000000" w:themeColor="text1"/>
          <w:sz w:val="28"/>
          <w:szCs w:val="28"/>
        </w:rPr>
        <w:t>різниця між очікуваним та отриманим результатом</w:t>
      </w:r>
      <w:r w:rsidR="00B243FB" w:rsidRPr="008637A7">
        <w:rPr>
          <w:noProof/>
          <w:color w:val="000000" w:themeColor="text1"/>
          <w:sz w:val="28"/>
          <w:szCs w:val="28"/>
        </w:rPr>
        <w:t>;</w:t>
      </w:r>
    </w:p>
    <w:p w14:paraId="77FC23B6" w14:textId="77777777" w:rsidR="006C1579" w:rsidRPr="008637A7" w:rsidRDefault="00A015D3" w:rsidP="008C2538">
      <w:pPr>
        <w:pStyle w:val="ac"/>
        <w:numPr>
          <w:ilvl w:val="0"/>
          <w:numId w:val="4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η - швидкість навчання</w:t>
      </w:r>
      <w:r w:rsidR="00B243FB" w:rsidRPr="008637A7">
        <w:rPr>
          <w:noProof/>
          <w:color w:val="000000" w:themeColor="text1"/>
          <w:sz w:val="28"/>
          <w:szCs w:val="28"/>
        </w:rPr>
        <w:t>;</w:t>
      </w:r>
    </w:p>
    <w:p w14:paraId="46F8CAB9" w14:textId="4616E92C" w:rsidR="00A015D3" w:rsidRPr="008637A7" w:rsidRDefault="00A015D3" w:rsidP="008C2538">
      <w:pPr>
        <w:pStyle w:val="ac"/>
        <w:numPr>
          <w:ilvl w:val="0"/>
          <w:numId w:val="49"/>
        </w:numPr>
        <w:jc w:val="both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t - номер ітерації</w:t>
      </w:r>
      <w:r w:rsidR="00DC4D35" w:rsidRPr="008637A7">
        <w:rPr>
          <w:noProof/>
          <w:color w:val="000000" w:themeColor="text1"/>
          <w:sz w:val="28"/>
          <w:szCs w:val="28"/>
        </w:rPr>
        <w:t>.</w:t>
      </w:r>
    </w:p>
    <w:p w14:paraId="228E2A0E" w14:textId="77777777" w:rsidR="00716567" w:rsidRPr="008637A7" w:rsidRDefault="00716567" w:rsidP="00716567">
      <w:pPr>
        <w:rPr>
          <w:noProof/>
          <w:color w:val="000000" w:themeColor="text1"/>
          <w:sz w:val="28"/>
          <w:szCs w:val="28"/>
        </w:rPr>
        <w:sectPr w:rsidR="00716567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0A2402DA" w14:textId="48285E8E" w:rsidR="00716567" w:rsidRPr="008637A7" w:rsidRDefault="00444E7B" w:rsidP="00444E7B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6. ГРАФІК, ЯКИЙ ВІЗУАЛІЗУЄ КЛАСИ ДАНИХ ТА РОЗДІЛЬНУ ЛІНІЮ НА ОСНОВІ ЗНАЧЕНЬ ВАГОВИХ КОЕФІЦІЄНТІВ НЕЙРОМЕРЕЖІ</w:t>
      </w:r>
    </w:p>
    <w:p w14:paraId="756A6D09" w14:textId="180D0AD4" w:rsidR="00D46344" w:rsidRPr="008637A7" w:rsidRDefault="00716567" w:rsidP="0038132D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</w:rPr>
        <w:drawing>
          <wp:inline distT="0" distB="0" distL="0" distR="0" wp14:anchorId="43EC91C4" wp14:editId="2307C78D">
            <wp:extent cx="5274943" cy="2620245"/>
            <wp:effectExtent l="19050" t="19050" r="21590" b="27940"/>
            <wp:docPr id="1587354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483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3" cy="2620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52E7FC" w14:textId="77777777" w:rsidR="00CB587E" w:rsidRPr="008637A7" w:rsidRDefault="00CB587E" w:rsidP="0038132D">
      <w:pPr>
        <w:rPr>
          <w:noProof/>
          <w:color w:val="000000" w:themeColor="text1"/>
          <w:sz w:val="28"/>
          <w:szCs w:val="28"/>
        </w:rPr>
      </w:pPr>
    </w:p>
    <w:p w14:paraId="0ACD68EB" w14:textId="077700D2" w:rsidR="00CB587E" w:rsidRPr="008637A7" w:rsidRDefault="00337990" w:rsidP="0060177D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7. ПОКАЗНИКИ ТОЧНОСТІ КЛАСИФІКАЦІЇ НА НАВЧАЛЬНІЙ ТА ТЕСТОВІЙ ВИБІРКАХ</w:t>
      </w:r>
    </w:p>
    <w:p w14:paraId="312E55EC" w14:textId="77777777" w:rsidR="00713C9B" w:rsidRPr="008637A7" w:rsidRDefault="00713C9B" w:rsidP="00713C9B">
      <w:pPr>
        <w:rPr>
          <w:noProof/>
          <w:color w:val="000000" w:themeColor="text1"/>
          <w:sz w:val="28"/>
          <w:szCs w:val="28"/>
        </w:rPr>
      </w:pPr>
    </w:p>
    <w:p w14:paraId="663B20B7" w14:textId="6B41C9BB" w:rsidR="00EA79C5" w:rsidRPr="008637A7" w:rsidRDefault="00EA79C5" w:rsidP="00713C9B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Точність на навчальній вибірці </w:t>
      </w:r>
      <w:r w:rsidR="00227203" w:rsidRPr="008637A7">
        <w:rPr>
          <w:noProof/>
          <w:color w:val="000000" w:themeColor="text1"/>
          <w:sz w:val="28"/>
          <w:szCs w:val="28"/>
        </w:rPr>
        <w:t xml:space="preserve">- </w:t>
      </w:r>
      <w:r w:rsidR="009B007F" w:rsidRPr="008637A7">
        <w:rPr>
          <w:noProof/>
          <w:color w:val="000000" w:themeColor="text1"/>
          <w:sz w:val="28"/>
          <w:szCs w:val="28"/>
        </w:rPr>
        <w:t>100%</w:t>
      </w:r>
      <w:r w:rsidR="00DB0EF0" w:rsidRPr="008637A7">
        <w:rPr>
          <w:noProof/>
          <w:color w:val="000000" w:themeColor="text1"/>
          <w:sz w:val="28"/>
          <w:szCs w:val="28"/>
        </w:rPr>
        <w:t>.</w:t>
      </w:r>
    </w:p>
    <w:tbl>
      <w:tblPr>
        <w:tblStyle w:val="ab"/>
        <w:tblW w:w="9072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6F5D7F" w:rsidRPr="008637A7" w14:paraId="7C69E5F6" w14:textId="77777777" w:rsidTr="0048049B">
        <w:tc>
          <w:tcPr>
            <w:tcW w:w="2268" w:type="dxa"/>
          </w:tcPr>
          <w:p w14:paraId="29053869" w14:textId="1E35494D" w:rsidR="006F5D7F" w:rsidRPr="008637A7" w:rsidRDefault="006F5D7F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Зразок</w:t>
            </w:r>
          </w:p>
        </w:tc>
        <w:tc>
          <w:tcPr>
            <w:tcW w:w="2268" w:type="dxa"/>
          </w:tcPr>
          <w:p w14:paraId="4851E9B6" w14:textId="3AAEEF9B" w:rsidR="006F5D7F" w:rsidRPr="008637A7" w:rsidRDefault="006F5D7F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Очікуване</w:t>
            </w:r>
          </w:p>
        </w:tc>
        <w:tc>
          <w:tcPr>
            <w:tcW w:w="2268" w:type="dxa"/>
          </w:tcPr>
          <w:p w14:paraId="097FD598" w14:textId="3420D2E6" w:rsidR="006F5D7F" w:rsidRPr="008637A7" w:rsidRDefault="006F5D7F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Передбачене</w:t>
            </w:r>
          </w:p>
        </w:tc>
        <w:tc>
          <w:tcPr>
            <w:tcW w:w="2268" w:type="dxa"/>
          </w:tcPr>
          <w:p w14:paraId="0831DFF8" w14:textId="36E02EDE" w:rsidR="006F5D7F" w:rsidRPr="008637A7" w:rsidRDefault="006F5D7F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Правильно</w:t>
            </w:r>
          </w:p>
        </w:tc>
      </w:tr>
      <w:tr w:rsidR="003D26F3" w:rsidRPr="008637A7" w14:paraId="64E385D6" w14:textId="77777777" w:rsidTr="0048049B">
        <w:tc>
          <w:tcPr>
            <w:tcW w:w="2268" w:type="dxa"/>
          </w:tcPr>
          <w:p w14:paraId="05A80967" w14:textId="2418798D" w:rsidR="003D26F3" w:rsidRPr="008637A7" w:rsidRDefault="003D26F3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A7D71C9" w14:textId="1A218148" w:rsidR="003D26F3" w:rsidRPr="008637A7" w:rsidRDefault="003D26F3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5982FCCA" w14:textId="21E5C920" w:rsidR="003D26F3" w:rsidRPr="008637A7" w:rsidRDefault="000315AC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1128CA3F" w14:textId="48D7398D" w:rsidR="003D26F3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5015D0C2" w14:textId="77777777" w:rsidTr="0048049B">
        <w:tc>
          <w:tcPr>
            <w:tcW w:w="2268" w:type="dxa"/>
          </w:tcPr>
          <w:p w14:paraId="0792505E" w14:textId="59FBC9F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321CFA9" w14:textId="1269643A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13285200" w14:textId="7036B9F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0CDE880B" w14:textId="079ABF4B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5496A8D4" w14:textId="77777777" w:rsidTr="0048049B">
        <w:tc>
          <w:tcPr>
            <w:tcW w:w="2268" w:type="dxa"/>
          </w:tcPr>
          <w:p w14:paraId="6FF6763E" w14:textId="2B81292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5D232B92" w14:textId="7E894212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294B7468" w14:textId="72B8AACA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4EBD70A1" w14:textId="56A9518C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43081AA4" w14:textId="77777777" w:rsidTr="0048049B">
        <w:tc>
          <w:tcPr>
            <w:tcW w:w="2268" w:type="dxa"/>
          </w:tcPr>
          <w:p w14:paraId="32D7ACC6" w14:textId="1515B8FB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170C0704" w14:textId="317D0A22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4375EB30" w14:textId="24FA92D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1DCC55E6" w14:textId="38AA55A1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2FF9EF2B" w14:textId="77777777" w:rsidTr="0048049B">
        <w:tc>
          <w:tcPr>
            <w:tcW w:w="2268" w:type="dxa"/>
          </w:tcPr>
          <w:p w14:paraId="28F2E75C" w14:textId="7D6644E7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09A28FD7" w14:textId="3BE02FCD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3C74CF4C" w14:textId="2296A251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6841662E" w14:textId="79A3DF4C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09ED1318" w14:textId="77777777" w:rsidTr="0048049B">
        <w:tc>
          <w:tcPr>
            <w:tcW w:w="2268" w:type="dxa"/>
          </w:tcPr>
          <w:p w14:paraId="288E8D65" w14:textId="77A2F7BE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7FD32258" w14:textId="07DDC4E9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61D9952F" w14:textId="61D7DD0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733D18CB" w14:textId="1EBA5056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1D7D3EF5" w14:textId="77777777" w:rsidTr="0048049B">
        <w:tc>
          <w:tcPr>
            <w:tcW w:w="2268" w:type="dxa"/>
          </w:tcPr>
          <w:p w14:paraId="41D791C2" w14:textId="4207205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05FF9E0A" w14:textId="7E067BE5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3A5EA1F3" w14:textId="6AE49B1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5B77C995" w14:textId="6CA8B21B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59B8EF22" w14:textId="77777777" w:rsidTr="0048049B">
        <w:tc>
          <w:tcPr>
            <w:tcW w:w="2268" w:type="dxa"/>
          </w:tcPr>
          <w:p w14:paraId="782C15B3" w14:textId="2671A92A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4E497B0C" w14:textId="59CC05A3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7402617C" w14:textId="7B28679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1A62C1FE" w14:textId="1EC59EDC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2361E601" w14:textId="77777777" w:rsidTr="0048049B">
        <w:tc>
          <w:tcPr>
            <w:tcW w:w="2268" w:type="dxa"/>
          </w:tcPr>
          <w:p w14:paraId="01C334CC" w14:textId="71738320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38CD18A7" w14:textId="03012B6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2F378E65" w14:textId="581A9B5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015E8D5D" w14:textId="1E6C2AE0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46D51567" w14:textId="77777777" w:rsidTr="0048049B">
        <w:tc>
          <w:tcPr>
            <w:tcW w:w="2268" w:type="dxa"/>
          </w:tcPr>
          <w:p w14:paraId="58D9D9D5" w14:textId="2C92F7B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3886A29C" w14:textId="5EEA416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20191989" w14:textId="0FC5BFCF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7DF54E98" w14:textId="36B59BC2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5B39D366" w14:textId="77777777" w:rsidTr="0048049B">
        <w:tc>
          <w:tcPr>
            <w:tcW w:w="2268" w:type="dxa"/>
          </w:tcPr>
          <w:p w14:paraId="76172386" w14:textId="058B577C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268" w:type="dxa"/>
          </w:tcPr>
          <w:p w14:paraId="70BABEC4" w14:textId="5BDB7DA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47356568" w14:textId="305C16F5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66801887" w14:textId="702526C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075884B0" w14:textId="77777777" w:rsidTr="0048049B">
        <w:tc>
          <w:tcPr>
            <w:tcW w:w="2268" w:type="dxa"/>
          </w:tcPr>
          <w:p w14:paraId="02B15718" w14:textId="3C8B6075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268" w:type="dxa"/>
          </w:tcPr>
          <w:p w14:paraId="6866F7C0" w14:textId="3A6FF10D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513B7E42" w14:textId="5968313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72677DF8" w14:textId="5C4DC78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21377403" w14:textId="77777777" w:rsidTr="0048049B">
        <w:tc>
          <w:tcPr>
            <w:tcW w:w="2268" w:type="dxa"/>
          </w:tcPr>
          <w:p w14:paraId="7A4B2B9B" w14:textId="047FD85B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30D4CC8D" w14:textId="1AF73C0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6EB7FEC8" w14:textId="34E4954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23B63C63" w14:textId="2EEC966E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50C706D1" w14:textId="77777777" w:rsidTr="0048049B">
        <w:tc>
          <w:tcPr>
            <w:tcW w:w="2268" w:type="dxa"/>
          </w:tcPr>
          <w:p w14:paraId="671DAC72" w14:textId="6E5DBA4D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268" w:type="dxa"/>
          </w:tcPr>
          <w:p w14:paraId="786D6F4C" w14:textId="19C6C7E4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1953A74E" w14:textId="403F3462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39461601" w14:textId="4553D4A0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  <w:tr w:rsidR="00880925" w:rsidRPr="008637A7" w14:paraId="09302EBE" w14:textId="77777777" w:rsidTr="0048049B">
        <w:tc>
          <w:tcPr>
            <w:tcW w:w="2268" w:type="dxa"/>
          </w:tcPr>
          <w:p w14:paraId="498B8963" w14:textId="3773FB52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09226D17" w14:textId="79EF3D2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08BFC1D5" w14:textId="53C975E8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3F7BBDE1" w14:textId="3C10CFB9" w:rsidR="00880925" w:rsidRPr="008637A7" w:rsidRDefault="00880925" w:rsidP="00317A93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Так</w:t>
            </w:r>
          </w:p>
        </w:tc>
      </w:tr>
    </w:tbl>
    <w:p w14:paraId="634A3FAF" w14:textId="77777777" w:rsidR="00A81C2B" w:rsidRPr="008637A7" w:rsidRDefault="00A81C2B" w:rsidP="00713C9B">
      <w:pPr>
        <w:rPr>
          <w:noProof/>
          <w:color w:val="000000" w:themeColor="text1"/>
          <w:sz w:val="28"/>
          <w:szCs w:val="28"/>
        </w:rPr>
        <w:sectPr w:rsidR="00A81C2B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E3CB32A" w14:textId="1FC10758" w:rsidR="00733D02" w:rsidRPr="008637A7" w:rsidRDefault="00733D02" w:rsidP="00713C9B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Точність на тестовій вибірці</w:t>
      </w:r>
      <w:r w:rsidR="00E76312" w:rsidRPr="008637A7">
        <w:rPr>
          <w:noProof/>
          <w:color w:val="000000" w:themeColor="text1"/>
          <w:sz w:val="28"/>
          <w:szCs w:val="28"/>
        </w:rPr>
        <w:t xml:space="preserve"> </w:t>
      </w:r>
      <w:r w:rsidR="002B6938" w:rsidRPr="008637A7">
        <w:rPr>
          <w:noProof/>
          <w:color w:val="000000" w:themeColor="text1"/>
          <w:sz w:val="28"/>
          <w:szCs w:val="28"/>
        </w:rPr>
        <w:t>-</w:t>
      </w:r>
      <w:r w:rsidRPr="008637A7">
        <w:rPr>
          <w:noProof/>
          <w:color w:val="000000" w:themeColor="text1"/>
          <w:sz w:val="28"/>
          <w:szCs w:val="28"/>
        </w:rPr>
        <w:t xml:space="preserve"> </w:t>
      </w:r>
      <w:r w:rsidR="00681C1B" w:rsidRPr="008637A7">
        <w:rPr>
          <w:noProof/>
          <w:color w:val="000000" w:themeColor="text1"/>
          <w:sz w:val="28"/>
          <w:szCs w:val="28"/>
        </w:rPr>
        <w:t>100%</w:t>
      </w:r>
      <w:r w:rsidR="008C50F6" w:rsidRPr="008637A7">
        <w:rPr>
          <w:noProof/>
          <w:color w:val="000000" w:themeColor="text1"/>
          <w:sz w:val="28"/>
          <w:szCs w:val="28"/>
        </w:rPr>
        <w:t>.</w:t>
      </w:r>
    </w:p>
    <w:tbl>
      <w:tblPr>
        <w:tblStyle w:val="ab"/>
        <w:tblW w:w="9072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164C38" w:rsidRPr="008637A7" w14:paraId="53F667B6" w14:textId="77777777" w:rsidTr="00683521">
        <w:tc>
          <w:tcPr>
            <w:tcW w:w="2268" w:type="dxa"/>
          </w:tcPr>
          <w:p w14:paraId="2CBDE382" w14:textId="77777777" w:rsidR="00164C38" w:rsidRPr="008637A7" w:rsidRDefault="00164C38" w:rsidP="00021D9B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Зразок</w:t>
            </w:r>
          </w:p>
        </w:tc>
        <w:tc>
          <w:tcPr>
            <w:tcW w:w="2268" w:type="dxa"/>
          </w:tcPr>
          <w:p w14:paraId="0BCDCEEB" w14:textId="77777777" w:rsidR="00164C38" w:rsidRPr="008637A7" w:rsidRDefault="00164C38" w:rsidP="00021D9B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Очікуване</w:t>
            </w:r>
          </w:p>
        </w:tc>
        <w:tc>
          <w:tcPr>
            <w:tcW w:w="2268" w:type="dxa"/>
          </w:tcPr>
          <w:p w14:paraId="7187B4EE" w14:textId="77777777" w:rsidR="00164C38" w:rsidRPr="008637A7" w:rsidRDefault="00164C38" w:rsidP="00021D9B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Передбачене</w:t>
            </w:r>
          </w:p>
        </w:tc>
        <w:tc>
          <w:tcPr>
            <w:tcW w:w="2268" w:type="dxa"/>
          </w:tcPr>
          <w:p w14:paraId="7E350B10" w14:textId="77777777" w:rsidR="00164C38" w:rsidRPr="008637A7" w:rsidRDefault="00164C38" w:rsidP="00021D9B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Правильно</w:t>
            </w:r>
          </w:p>
        </w:tc>
      </w:tr>
      <w:tr w:rsidR="00E3699A" w:rsidRPr="008637A7" w14:paraId="6C60A9B5" w14:textId="77777777" w:rsidTr="00683521">
        <w:tc>
          <w:tcPr>
            <w:tcW w:w="2268" w:type="dxa"/>
          </w:tcPr>
          <w:p w14:paraId="2EF5978C" w14:textId="77777777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EC394F4" w14:textId="0DD87D4F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503605DE" w14:textId="3CC14A63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438BFC73" w14:textId="1E11C5B0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32A83666" w14:textId="77777777" w:rsidTr="00683521">
        <w:tc>
          <w:tcPr>
            <w:tcW w:w="2268" w:type="dxa"/>
          </w:tcPr>
          <w:p w14:paraId="535B6E1A" w14:textId="77777777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759BC444" w14:textId="4EF5833D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73C56953" w14:textId="5E4F97A6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77668278" w14:textId="2AD9A40A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4D9F5544" w14:textId="77777777" w:rsidTr="00683521">
        <w:tc>
          <w:tcPr>
            <w:tcW w:w="2268" w:type="dxa"/>
          </w:tcPr>
          <w:p w14:paraId="7A3BA3D1" w14:textId="77777777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5D08950A" w14:textId="3BB8A75B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2D4A9440" w14:textId="2E79936C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21261925" w14:textId="7A76E8D3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026B4721" w14:textId="77777777" w:rsidTr="00683521">
        <w:tc>
          <w:tcPr>
            <w:tcW w:w="2268" w:type="dxa"/>
          </w:tcPr>
          <w:p w14:paraId="422E05DF" w14:textId="58A3D7D9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7AA40391" w14:textId="1CD7928F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0129BD6D" w14:textId="060DFD3E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3954B9DE" w14:textId="3ECED4A6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72A6A00D" w14:textId="77777777" w:rsidTr="00683521">
        <w:tc>
          <w:tcPr>
            <w:tcW w:w="2268" w:type="dxa"/>
          </w:tcPr>
          <w:p w14:paraId="689474E2" w14:textId="2D3A50E2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2254EF47" w14:textId="333BEBF3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2F6C33DC" w14:textId="61B8D4DD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650E5A2F" w14:textId="1FC0B0A9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74530C7B" w14:textId="77777777" w:rsidTr="00683521">
        <w:tc>
          <w:tcPr>
            <w:tcW w:w="2268" w:type="dxa"/>
          </w:tcPr>
          <w:p w14:paraId="1BC1BA6D" w14:textId="0AE86852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7219B931" w14:textId="63F1183E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5FE28595" w14:textId="0ACB1BF9" w:rsidR="00E3699A" w:rsidRPr="008637A7" w:rsidRDefault="00E3699A" w:rsidP="00E3699A">
            <w:pPr>
              <w:rPr>
                <w:noProof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>Спортивний</w:t>
            </w:r>
          </w:p>
        </w:tc>
        <w:tc>
          <w:tcPr>
            <w:tcW w:w="2268" w:type="dxa"/>
          </w:tcPr>
          <w:p w14:paraId="102B9DD7" w14:textId="3E45FA64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  <w:tr w:rsidR="00E3699A" w:rsidRPr="008637A7" w14:paraId="5B8B527D" w14:textId="77777777" w:rsidTr="00683521">
        <w:tc>
          <w:tcPr>
            <w:tcW w:w="2268" w:type="dxa"/>
          </w:tcPr>
          <w:p w14:paraId="46C57E4E" w14:textId="10F6BC47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218B4397" w14:textId="719B0A90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76ACB5BE" w14:textId="2A93784B" w:rsidR="00E3699A" w:rsidRPr="008637A7" w:rsidRDefault="00E3699A" w:rsidP="00E3699A">
            <w:pPr>
              <w:rPr>
                <w:noProof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  <w:tc>
          <w:tcPr>
            <w:tcW w:w="2268" w:type="dxa"/>
          </w:tcPr>
          <w:p w14:paraId="5AC53B93" w14:textId="1DA3B49C" w:rsidR="00E3699A" w:rsidRPr="008637A7" w:rsidRDefault="00E3699A" w:rsidP="00E3699A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sz w:val="28"/>
                <w:szCs w:val="28"/>
              </w:rPr>
              <w:t xml:space="preserve">Так  </w:t>
            </w:r>
          </w:p>
        </w:tc>
      </w:tr>
    </w:tbl>
    <w:p w14:paraId="7D5710E6" w14:textId="77777777" w:rsidR="00164C38" w:rsidRPr="008637A7" w:rsidRDefault="00164C38" w:rsidP="00164C38">
      <w:pPr>
        <w:rPr>
          <w:noProof/>
          <w:color w:val="000000" w:themeColor="text1"/>
          <w:sz w:val="28"/>
          <w:szCs w:val="28"/>
        </w:rPr>
      </w:pPr>
    </w:p>
    <w:p w14:paraId="240E41CA" w14:textId="6E13F506" w:rsidR="009F5EF8" w:rsidRPr="008637A7" w:rsidRDefault="00B95FB7" w:rsidP="00B95FB7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АНАЛІЗ ОТРИМАНИХ РЕЗУЛЬТАТІВ</w:t>
      </w:r>
    </w:p>
    <w:p w14:paraId="7E87EFEC" w14:textId="77777777" w:rsidR="003D555B" w:rsidRPr="008637A7" w:rsidRDefault="003D555B" w:rsidP="00964654">
      <w:pPr>
        <w:rPr>
          <w:noProof/>
          <w:color w:val="000000" w:themeColor="text1"/>
          <w:sz w:val="28"/>
          <w:szCs w:val="28"/>
        </w:rPr>
      </w:pPr>
    </w:p>
    <w:p w14:paraId="5A9D5585" w14:textId="18F31A19" w:rsidR="00250E11" w:rsidRPr="008637A7" w:rsidRDefault="009F5EF8" w:rsidP="003B2106">
      <w:pPr>
        <w:jc w:val="both"/>
        <w:rPr>
          <w:noProof/>
          <w:color w:val="000000" w:themeColor="text1"/>
          <w:sz w:val="28"/>
          <w:szCs w:val="28"/>
        </w:rPr>
        <w:sectPr w:rsidR="00250E11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8637A7">
        <w:rPr>
          <w:noProof/>
          <w:color w:val="000000" w:themeColor="text1"/>
          <w:sz w:val="28"/>
          <w:szCs w:val="28"/>
        </w:rPr>
        <w:t>М</w:t>
      </w:r>
      <w:r w:rsidR="00317860" w:rsidRPr="008637A7">
        <w:rPr>
          <w:noProof/>
          <w:color w:val="000000" w:themeColor="text1"/>
          <w:sz w:val="28"/>
          <w:szCs w:val="28"/>
        </w:rPr>
        <w:t>одель показує відмінні результати</w:t>
      </w:r>
      <w:r w:rsidR="003D555B" w:rsidRPr="008637A7">
        <w:rPr>
          <w:noProof/>
          <w:color w:val="000000" w:themeColor="text1"/>
          <w:sz w:val="28"/>
          <w:szCs w:val="28"/>
        </w:rPr>
        <w:t>.</w:t>
      </w:r>
      <w:r w:rsidR="0006343F" w:rsidRPr="008637A7">
        <w:rPr>
          <w:noProof/>
          <w:color w:val="000000" w:themeColor="text1"/>
          <w:sz w:val="28"/>
          <w:szCs w:val="28"/>
        </w:rPr>
        <w:t xml:space="preserve"> У навчальній вибірці модель показала 100% точність</w:t>
      </w:r>
      <w:r w:rsidR="00E716E5" w:rsidRPr="008637A7">
        <w:rPr>
          <w:noProof/>
          <w:color w:val="000000" w:themeColor="text1"/>
          <w:sz w:val="28"/>
          <w:szCs w:val="28"/>
        </w:rPr>
        <w:t xml:space="preserve">, що означає що </w:t>
      </w:r>
      <w:r w:rsidR="0006343F" w:rsidRPr="008637A7">
        <w:rPr>
          <w:noProof/>
          <w:color w:val="000000" w:themeColor="text1"/>
          <w:sz w:val="28"/>
          <w:szCs w:val="28"/>
        </w:rPr>
        <w:t>усі приклади класифіковані правильно.</w:t>
      </w:r>
      <w:r w:rsidR="00DA325C" w:rsidRPr="008637A7">
        <w:rPr>
          <w:noProof/>
          <w:color w:val="000000" w:themeColor="text1"/>
          <w:sz w:val="28"/>
          <w:szCs w:val="28"/>
        </w:rPr>
        <w:t xml:space="preserve"> Теж саме стосується і тестової вибірки.</w:t>
      </w:r>
      <w:r w:rsidR="00C7596D" w:rsidRPr="008637A7">
        <w:rPr>
          <w:noProof/>
          <w:color w:val="000000" w:themeColor="text1"/>
          <w:sz w:val="28"/>
          <w:szCs w:val="28"/>
        </w:rPr>
        <w:t xml:space="preserve"> Це стало можливим, бо класи добре відокремлюються за заданими ознаками.</w:t>
      </w:r>
    </w:p>
    <w:p w14:paraId="04AE5803" w14:textId="0DAB2E07" w:rsidR="00ED1A60" w:rsidRPr="008637A7" w:rsidRDefault="00250150" w:rsidP="00E92F62">
      <w:pPr>
        <w:spacing w:line="276" w:lineRule="auto"/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8. ЕКРАННІ ФОРМИ З РЕЗУЛЬТАТАМИ РОБОТИ ПРОГРАМИ</w:t>
      </w:r>
    </w:p>
    <w:p w14:paraId="5381A022" w14:textId="23558488" w:rsidR="00080042" w:rsidRPr="008637A7" w:rsidRDefault="00A62C86" w:rsidP="00CC1B8F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56C33DE5" wp14:editId="430BEDF1">
            <wp:extent cx="5274945" cy="3538220"/>
            <wp:effectExtent l="0" t="0" r="1905" b="5080"/>
            <wp:docPr id="30314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48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042"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404ABE8B" wp14:editId="1944E4DB">
            <wp:extent cx="5274945" cy="2687320"/>
            <wp:effectExtent l="0" t="0" r="1905" b="0"/>
            <wp:docPr id="51411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10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D619" w14:textId="3BF41FB6" w:rsidR="0069433D" w:rsidRPr="008637A7" w:rsidRDefault="0069433D" w:rsidP="00E30248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1F715FA9" wp14:editId="43F2FDF0">
            <wp:extent cx="5274945" cy="2222500"/>
            <wp:effectExtent l="0" t="0" r="1905" b="6350"/>
            <wp:docPr id="1318525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5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BF66" w14:textId="4B3750E6" w:rsidR="0072480C" w:rsidRPr="008637A7" w:rsidRDefault="006642D3" w:rsidP="00930DED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9. ЛІСТИНГ ПРОГРАМИ</w:t>
      </w:r>
    </w:p>
    <w:p w14:paraId="2B12D8E2" w14:textId="7F35BBF2" w:rsidR="00E176F5" w:rsidRPr="008637A7" w:rsidRDefault="00FA6FC0" w:rsidP="00991D98">
      <w:pPr>
        <w:spacing w:line="276" w:lineRule="auto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perceptron.py</w:t>
      </w:r>
    </w:p>
    <w:p w14:paraId="358F95EE" w14:textId="7824EC11" w:rsidR="00FA6FC0" w:rsidRPr="00FA6FC0" w:rsidRDefault="00FA6FC0" w:rsidP="00FA6FC0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FA6FC0">
        <w:rPr>
          <w:noProof/>
          <w:color w:val="FFFFFF" w:themeColor="background1"/>
          <w:sz w:val="20"/>
          <w:szCs w:val="20"/>
        </w:rPr>
        <w:t>def train(self, training_data, training_labels, max_epochs=1000):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epoch = 0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while epoch &lt; max_epochs: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total_error = 0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for i, inputs in enumerate(training_data):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prediction = self.predict(inputs)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expected = training_labels[i]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error = expected - prediction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total_error += abs(error)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if error != 0: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    inputs_with_bias = np.append(inputs, 1)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    for j in range(len(self.weights)):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        self.weights[j] += self.learning_rate * error * inputs_with_bias[j]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self.training_errors.append(total_error)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if total_error == 0: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print(f"Навчання завершено на епосі {epoch + 1}</w:t>
      </w:r>
      <w:r w:rsidR="00526376" w:rsidRPr="008637A7">
        <w:rPr>
          <w:noProof/>
          <w:color w:val="FFFFFF" w:themeColor="background1"/>
          <w:sz w:val="20"/>
          <w:szCs w:val="20"/>
        </w:rPr>
        <w:t>!</w:t>
      </w:r>
      <w:r w:rsidRPr="00FA6FC0">
        <w:rPr>
          <w:noProof/>
          <w:color w:val="FFFFFF" w:themeColor="background1"/>
          <w:sz w:val="20"/>
          <w:szCs w:val="20"/>
        </w:rPr>
        <w:t>")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    break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epoch += 1</w:t>
      </w:r>
      <w:r w:rsidRPr="00FA6FC0">
        <w:rPr>
          <w:noProof/>
          <w:color w:val="FFFFFF" w:themeColor="background1"/>
          <w:sz w:val="20"/>
          <w:szCs w:val="20"/>
        </w:rPr>
        <w:br/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if epoch == max_epochs:</w:t>
      </w:r>
      <w:r w:rsidRPr="00FA6FC0">
        <w:rPr>
          <w:noProof/>
          <w:color w:val="FFFFFF" w:themeColor="background1"/>
          <w:sz w:val="20"/>
          <w:szCs w:val="20"/>
        </w:rPr>
        <w:br/>
        <w:t xml:space="preserve">        print(f"Навчання завершено після {max_epochs} епох</w:t>
      </w:r>
      <w:r w:rsidR="002062C4" w:rsidRPr="008637A7">
        <w:rPr>
          <w:noProof/>
          <w:color w:val="FFFFFF" w:themeColor="background1"/>
          <w:sz w:val="20"/>
          <w:szCs w:val="20"/>
        </w:rPr>
        <w:t>!</w:t>
      </w:r>
      <w:r w:rsidRPr="00FA6FC0">
        <w:rPr>
          <w:noProof/>
          <w:color w:val="FFFFFF" w:themeColor="background1"/>
          <w:sz w:val="20"/>
          <w:szCs w:val="20"/>
        </w:rPr>
        <w:t>")</w:t>
      </w:r>
    </w:p>
    <w:p w14:paraId="133F1FB7" w14:textId="77777777" w:rsidR="006E5937" w:rsidRPr="008637A7" w:rsidRDefault="006E5937" w:rsidP="00964654">
      <w:pPr>
        <w:rPr>
          <w:noProof/>
          <w:color w:val="000000" w:themeColor="text1"/>
          <w:sz w:val="28"/>
          <w:szCs w:val="28"/>
        </w:rPr>
        <w:sectPr w:rsidR="006E5937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5EEF0EE8" w14:textId="32CB49F3" w:rsidR="0066019F" w:rsidRPr="008637A7" w:rsidRDefault="00E176F5" w:rsidP="00964654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Завдання (додаткове).</w:t>
      </w:r>
    </w:p>
    <w:p w14:paraId="7C386DCB" w14:textId="77777777" w:rsidR="006774A8" w:rsidRPr="008637A7" w:rsidRDefault="006774A8" w:rsidP="00964654">
      <w:pPr>
        <w:rPr>
          <w:noProof/>
          <w:color w:val="000000" w:themeColor="text1"/>
          <w:sz w:val="28"/>
          <w:szCs w:val="28"/>
        </w:rPr>
      </w:pPr>
    </w:p>
    <w:p w14:paraId="661A4267" w14:textId="0A4D8E9D" w:rsidR="00D63F1C" w:rsidRPr="008637A7" w:rsidRDefault="0058023E" w:rsidP="004B5745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 xml:space="preserve">10. </w:t>
      </w:r>
      <w:r w:rsidR="00D63F1C" w:rsidRPr="008637A7">
        <w:rPr>
          <w:noProof/>
          <w:color w:val="000000" w:themeColor="text1"/>
          <w:sz w:val="28"/>
          <w:szCs w:val="28"/>
        </w:rPr>
        <w:t>МОДИФІКАЦІЯ АЛГОРИТМУ НАВЧАННЯ</w:t>
      </w:r>
    </w:p>
    <w:p w14:paraId="46AF1553" w14:textId="77777777" w:rsidR="00D63F1C" w:rsidRPr="008637A7" w:rsidRDefault="00D63F1C" w:rsidP="00964654">
      <w:pPr>
        <w:rPr>
          <w:noProof/>
          <w:color w:val="000000" w:themeColor="text1"/>
          <w:sz w:val="28"/>
          <w:szCs w:val="28"/>
        </w:rPr>
      </w:pPr>
    </w:p>
    <w:p w14:paraId="47104F64" w14:textId="4FE2E107" w:rsidR="00D63F1C" w:rsidRPr="00D63F1C" w:rsidRDefault="00D63F1C" w:rsidP="00D63F1C">
      <w:pPr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Метод 1</w:t>
      </w:r>
      <w:r w:rsidR="005D5F2F" w:rsidRPr="008637A7">
        <w:rPr>
          <w:noProof/>
          <w:color w:val="000000" w:themeColor="text1"/>
          <w:sz w:val="28"/>
          <w:szCs w:val="28"/>
        </w:rPr>
        <w:t xml:space="preserve">. </w:t>
      </w:r>
      <w:r w:rsidRPr="00D63F1C">
        <w:rPr>
          <w:noProof/>
          <w:color w:val="000000" w:themeColor="text1"/>
          <w:sz w:val="28"/>
          <w:szCs w:val="28"/>
        </w:rPr>
        <w:t>Поперемінна подача об</w:t>
      </w:r>
      <w:r w:rsidR="008B5513" w:rsidRPr="008637A7">
        <w:rPr>
          <w:noProof/>
          <w:color w:val="000000" w:themeColor="text1"/>
          <w:sz w:val="28"/>
          <w:szCs w:val="28"/>
        </w:rPr>
        <w:t>’</w:t>
      </w:r>
      <w:r w:rsidRPr="00D63F1C">
        <w:rPr>
          <w:noProof/>
          <w:color w:val="000000" w:themeColor="text1"/>
          <w:sz w:val="28"/>
          <w:szCs w:val="28"/>
        </w:rPr>
        <w:t>єктів різних класів</w:t>
      </w:r>
      <w:r w:rsidR="008B5513" w:rsidRPr="008637A7">
        <w:rPr>
          <w:noProof/>
          <w:color w:val="000000" w:themeColor="text1"/>
          <w:sz w:val="28"/>
          <w:szCs w:val="28"/>
        </w:rPr>
        <w:t>.</w:t>
      </w:r>
    </w:p>
    <w:p w14:paraId="1D179F38" w14:textId="77777777" w:rsidR="00FB71F1" w:rsidRPr="008637A7" w:rsidRDefault="00FB71F1" w:rsidP="00247C7B">
      <w:pPr>
        <w:jc w:val="both"/>
        <w:rPr>
          <w:noProof/>
          <w:color w:val="000000" w:themeColor="text1"/>
          <w:sz w:val="28"/>
          <w:szCs w:val="28"/>
        </w:rPr>
      </w:pPr>
    </w:p>
    <w:p w14:paraId="57C28AF7" w14:textId="6F0B3C5D" w:rsidR="00D63F1C" w:rsidRPr="008637A7" w:rsidRDefault="00D63F1C" w:rsidP="00247C7B">
      <w:pPr>
        <w:jc w:val="both"/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При цьому підході дані подаються на вхід перцептрона поперемінно - спочатку зразок класу 0, потім класу 1, і так далі. Це забезпечує більш збалансоване навчання, особливо коли кількість зразків у класах відрізняється.</w:t>
      </w:r>
    </w:p>
    <w:p w14:paraId="7C67F95F" w14:textId="77777777" w:rsidR="00FB71F1" w:rsidRPr="00D63F1C" w:rsidRDefault="00FB71F1" w:rsidP="00247C7B">
      <w:pPr>
        <w:jc w:val="both"/>
        <w:rPr>
          <w:noProof/>
          <w:color w:val="000000" w:themeColor="text1"/>
          <w:sz w:val="28"/>
          <w:szCs w:val="28"/>
        </w:rPr>
      </w:pPr>
    </w:p>
    <w:p w14:paraId="5D5A0530" w14:textId="77777777" w:rsidR="00D63F1C" w:rsidRPr="00D63F1C" w:rsidRDefault="00D63F1C" w:rsidP="00D63F1C">
      <w:pPr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Результати:</w:t>
      </w:r>
    </w:p>
    <w:p w14:paraId="144460D1" w14:textId="33DF77DA" w:rsidR="00FB71F1" w:rsidRPr="008637A7" w:rsidRDefault="00FB71F1" w:rsidP="00FB71F1">
      <w:pPr>
        <w:pStyle w:val="ac"/>
        <w:numPr>
          <w:ilvl w:val="0"/>
          <w:numId w:val="46"/>
        </w:num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D63F1C" w:rsidRPr="008637A7">
        <w:rPr>
          <w:noProof/>
          <w:color w:val="000000" w:themeColor="text1"/>
          <w:sz w:val="28"/>
          <w:szCs w:val="28"/>
        </w:rPr>
        <w:t>очність на навчальній вибірці: 100%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69BC064E" w14:textId="1F05B27A" w:rsidR="00D63F1C" w:rsidRPr="008637A7" w:rsidRDefault="00FB71F1" w:rsidP="00FB71F1">
      <w:pPr>
        <w:pStyle w:val="ac"/>
        <w:numPr>
          <w:ilvl w:val="0"/>
          <w:numId w:val="46"/>
        </w:num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D63F1C" w:rsidRPr="008637A7">
        <w:rPr>
          <w:noProof/>
          <w:color w:val="000000" w:themeColor="text1"/>
          <w:sz w:val="28"/>
          <w:szCs w:val="28"/>
        </w:rPr>
        <w:t>очність на тестовій вибірці: 100%</w:t>
      </w:r>
      <w:r w:rsidRPr="008637A7">
        <w:rPr>
          <w:noProof/>
          <w:color w:val="000000" w:themeColor="text1"/>
          <w:sz w:val="28"/>
          <w:szCs w:val="28"/>
        </w:rPr>
        <w:t>.</w:t>
      </w:r>
    </w:p>
    <w:p w14:paraId="6C0D1ABA" w14:textId="77777777" w:rsidR="00FB71F1" w:rsidRPr="008637A7" w:rsidRDefault="00FB71F1" w:rsidP="00FB71F1">
      <w:pPr>
        <w:rPr>
          <w:noProof/>
          <w:color w:val="000000" w:themeColor="text1"/>
          <w:sz w:val="28"/>
          <w:szCs w:val="28"/>
        </w:rPr>
      </w:pPr>
    </w:p>
    <w:p w14:paraId="6D4AC8A8" w14:textId="2CF62593" w:rsidR="00D63F1C" w:rsidRPr="00D63F1C" w:rsidRDefault="00D63F1C" w:rsidP="00D63F1C">
      <w:pPr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Метод 2</w:t>
      </w:r>
      <w:r w:rsidR="000677EA" w:rsidRPr="008637A7">
        <w:rPr>
          <w:noProof/>
          <w:color w:val="000000" w:themeColor="text1"/>
          <w:sz w:val="28"/>
          <w:szCs w:val="28"/>
        </w:rPr>
        <w:t>.</w:t>
      </w:r>
      <w:r w:rsidRPr="00D63F1C">
        <w:rPr>
          <w:noProof/>
          <w:color w:val="000000" w:themeColor="text1"/>
          <w:sz w:val="28"/>
          <w:szCs w:val="28"/>
        </w:rPr>
        <w:t xml:space="preserve"> Випадкова вибірка з навчальної вибірки</w:t>
      </w:r>
      <w:r w:rsidR="000677EA" w:rsidRPr="008637A7">
        <w:rPr>
          <w:noProof/>
          <w:color w:val="000000" w:themeColor="text1"/>
          <w:sz w:val="28"/>
          <w:szCs w:val="28"/>
        </w:rPr>
        <w:t>.</w:t>
      </w:r>
    </w:p>
    <w:p w14:paraId="66CC8E62" w14:textId="77777777" w:rsidR="000748B1" w:rsidRPr="008637A7" w:rsidRDefault="000748B1" w:rsidP="00D63F1C">
      <w:pPr>
        <w:rPr>
          <w:noProof/>
          <w:color w:val="000000" w:themeColor="text1"/>
          <w:sz w:val="28"/>
          <w:szCs w:val="28"/>
        </w:rPr>
      </w:pPr>
    </w:p>
    <w:p w14:paraId="6900CB91" w14:textId="43115AC6" w:rsidR="00D63F1C" w:rsidRPr="008637A7" w:rsidRDefault="00D63F1C" w:rsidP="000748B1">
      <w:pPr>
        <w:jc w:val="both"/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У цьому методі зразки вибираються випадково з навчальної вибірки. Кількість епох збільшена в 10 разів (до</w:t>
      </w:r>
      <w:r w:rsidR="006C1B3D" w:rsidRPr="008637A7">
        <w:rPr>
          <w:noProof/>
          <w:color w:val="000000" w:themeColor="text1"/>
          <w:sz w:val="28"/>
          <w:szCs w:val="28"/>
        </w:rPr>
        <w:t xml:space="preserve"> </w:t>
      </w:r>
      <w:r w:rsidRPr="00D63F1C">
        <w:rPr>
          <w:noProof/>
          <w:color w:val="000000" w:themeColor="text1"/>
          <w:sz w:val="28"/>
          <w:szCs w:val="28"/>
        </w:rPr>
        <w:t>10000) для компенсації випадковості подачі даних.</w:t>
      </w:r>
    </w:p>
    <w:p w14:paraId="38226102" w14:textId="77777777" w:rsidR="000748B1" w:rsidRPr="00D63F1C" w:rsidRDefault="000748B1" w:rsidP="00D63F1C">
      <w:pPr>
        <w:rPr>
          <w:noProof/>
          <w:color w:val="000000" w:themeColor="text1"/>
          <w:sz w:val="28"/>
          <w:szCs w:val="28"/>
        </w:rPr>
      </w:pPr>
    </w:p>
    <w:p w14:paraId="18E869F5" w14:textId="77777777" w:rsidR="006C1B3D" w:rsidRPr="008637A7" w:rsidRDefault="00D63F1C" w:rsidP="006C1B3D">
      <w:pPr>
        <w:rPr>
          <w:noProof/>
          <w:color w:val="000000" w:themeColor="text1"/>
          <w:sz w:val="28"/>
          <w:szCs w:val="28"/>
        </w:rPr>
      </w:pPr>
      <w:r w:rsidRPr="00D63F1C">
        <w:rPr>
          <w:noProof/>
          <w:color w:val="000000" w:themeColor="text1"/>
          <w:sz w:val="28"/>
          <w:szCs w:val="28"/>
        </w:rPr>
        <w:t>Результати:</w:t>
      </w:r>
    </w:p>
    <w:p w14:paraId="4446063C" w14:textId="777CB834" w:rsidR="006C1B3D" w:rsidRPr="008637A7" w:rsidRDefault="006C1B3D" w:rsidP="006C1B3D">
      <w:pPr>
        <w:pStyle w:val="ac"/>
        <w:numPr>
          <w:ilvl w:val="0"/>
          <w:numId w:val="54"/>
        </w:num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D63F1C" w:rsidRPr="008637A7">
        <w:rPr>
          <w:noProof/>
          <w:color w:val="000000" w:themeColor="text1"/>
          <w:sz w:val="28"/>
          <w:szCs w:val="28"/>
        </w:rPr>
        <w:t>очність на навчальній вибірці: 100</w:t>
      </w:r>
      <w:r w:rsidR="00682C82" w:rsidRPr="008637A7">
        <w:rPr>
          <w:noProof/>
          <w:color w:val="000000" w:themeColor="text1"/>
          <w:sz w:val="28"/>
          <w:szCs w:val="28"/>
        </w:rPr>
        <w:t xml:space="preserve"> </w:t>
      </w:r>
      <w:r w:rsidR="00D63F1C" w:rsidRPr="008637A7">
        <w:rPr>
          <w:noProof/>
          <w:color w:val="000000" w:themeColor="text1"/>
          <w:sz w:val="28"/>
          <w:szCs w:val="28"/>
        </w:rPr>
        <w:t>%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4D54AF65" w14:textId="32A82413" w:rsidR="00D63F1C" w:rsidRPr="008637A7" w:rsidRDefault="006C1B3D" w:rsidP="006C1B3D">
      <w:pPr>
        <w:pStyle w:val="ac"/>
        <w:numPr>
          <w:ilvl w:val="0"/>
          <w:numId w:val="54"/>
        </w:num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D63F1C" w:rsidRPr="008637A7">
        <w:rPr>
          <w:noProof/>
          <w:color w:val="000000" w:themeColor="text1"/>
          <w:sz w:val="28"/>
          <w:szCs w:val="28"/>
        </w:rPr>
        <w:t>очність на тестовій вибірці: 100</w:t>
      </w:r>
      <w:r w:rsidR="00682C82" w:rsidRPr="008637A7">
        <w:rPr>
          <w:noProof/>
          <w:color w:val="000000" w:themeColor="text1"/>
          <w:sz w:val="28"/>
          <w:szCs w:val="28"/>
        </w:rPr>
        <w:t xml:space="preserve"> </w:t>
      </w:r>
      <w:r w:rsidR="00D63F1C" w:rsidRPr="008637A7">
        <w:rPr>
          <w:noProof/>
          <w:color w:val="000000" w:themeColor="text1"/>
          <w:sz w:val="28"/>
          <w:szCs w:val="28"/>
        </w:rPr>
        <w:t>%</w:t>
      </w:r>
      <w:r w:rsidR="00C26DDE" w:rsidRPr="008637A7">
        <w:rPr>
          <w:noProof/>
          <w:color w:val="000000" w:themeColor="text1"/>
          <w:sz w:val="28"/>
          <w:szCs w:val="28"/>
        </w:rPr>
        <w:t>.</w:t>
      </w:r>
    </w:p>
    <w:p w14:paraId="2139838F" w14:textId="77777777" w:rsidR="00D63F1C" w:rsidRPr="008637A7" w:rsidRDefault="00D63F1C" w:rsidP="00964654">
      <w:pPr>
        <w:rPr>
          <w:noProof/>
          <w:color w:val="000000" w:themeColor="text1"/>
          <w:sz w:val="28"/>
          <w:szCs w:val="28"/>
        </w:rPr>
      </w:pPr>
    </w:p>
    <w:p w14:paraId="32FC570D" w14:textId="6A6F6378" w:rsidR="0023492A" w:rsidRPr="0023492A" w:rsidRDefault="0023492A" w:rsidP="00A56B19">
      <w:pPr>
        <w:spacing w:line="276" w:lineRule="auto"/>
        <w:rPr>
          <w:noProof/>
          <w:color w:val="000000" w:themeColor="text1"/>
          <w:sz w:val="28"/>
          <w:szCs w:val="28"/>
        </w:rPr>
      </w:pPr>
      <w:r w:rsidRPr="0023492A">
        <w:rPr>
          <w:noProof/>
          <w:color w:val="000000" w:themeColor="text1"/>
          <w:sz w:val="28"/>
          <w:szCs w:val="28"/>
        </w:rPr>
        <w:t>Метод нормування</w:t>
      </w:r>
      <w:r w:rsidR="00064EC2" w:rsidRPr="008637A7">
        <w:rPr>
          <w:noProof/>
          <w:color w:val="000000" w:themeColor="text1"/>
          <w:sz w:val="28"/>
          <w:szCs w:val="28"/>
        </w:rPr>
        <w:t xml:space="preserve">. </w:t>
      </w:r>
      <w:r w:rsidRPr="0023492A">
        <w:rPr>
          <w:noProof/>
          <w:color w:val="000000" w:themeColor="text1"/>
          <w:sz w:val="28"/>
          <w:szCs w:val="28"/>
        </w:rPr>
        <w:t>L2-нормалізація (відповідно до варіанту 15)</w:t>
      </w:r>
      <w:r w:rsidR="00064EC2" w:rsidRPr="008637A7">
        <w:rPr>
          <w:noProof/>
          <w:color w:val="000000" w:themeColor="text1"/>
          <w:sz w:val="28"/>
          <w:szCs w:val="28"/>
        </w:rPr>
        <w:t>.</w:t>
      </w:r>
    </w:p>
    <w:p w14:paraId="132BDA8D" w14:textId="700DBAA0" w:rsidR="0023492A" w:rsidRPr="008637A7" w:rsidRDefault="0023492A" w:rsidP="00CA1030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59BD8462" wp14:editId="13FABFDE">
            <wp:extent cx="1721518" cy="900000"/>
            <wp:effectExtent l="19050" t="19050" r="12065" b="14605"/>
            <wp:docPr id="1028348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48110" name=""/>
                    <pic:cNvPicPr/>
                  </pic:nvPicPr>
                  <pic:blipFill rotWithShape="1">
                    <a:blip r:embed="rId15"/>
                    <a:srcRect l="14476" t="21285" r="19213" b="11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518" cy="9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BCDA3" w14:textId="77777777" w:rsidR="0023492A" w:rsidRPr="008637A7" w:rsidRDefault="0023492A" w:rsidP="00964654">
      <w:pPr>
        <w:rPr>
          <w:noProof/>
          <w:color w:val="000000" w:themeColor="text1"/>
          <w:sz w:val="28"/>
          <w:szCs w:val="28"/>
        </w:rPr>
      </w:pPr>
    </w:p>
    <w:p w14:paraId="707A1C02" w14:textId="77777777" w:rsidR="00BC0044" w:rsidRPr="008637A7" w:rsidRDefault="00BC0044" w:rsidP="000F20B1">
      <w:pPr>
        <w:jc w:val="center"/>
        <w:rPr>
          <w:noProof/>
          <w:color w:val="000000" w:themeColor="text1"/>
          <w:sz w:val="28"/>
          <w:szCs w:val="28"/>
        </w:rPr>
        <w:sectPr w:rsidR="00BC0044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3ABFE11" w14:textId="5BAF93E4" w:rsidR="00CB7999" w:rsidRPr="008637A7" w:rsidRDefault="00295F5B" w:rsidP="000F20B1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НОРМОВАНІ НАБОРИ ДАНИХ</w:t>
      </w:r>
    </w:p>
    <w:p w14:paraId="3F9EAC02" w14:textId="77777777" w:rsidR="000F20B1" w:rsidRPr="008637A7" w:rsidRDefault="000F20B1" w:rsidP="000F20B1">
      <w:pPr>
        <w:rPr>
          <w:noProof/>
          <w:color w:val="000000" w:themeColor="text1"/>
          <w:sz w:val="28"/>
          <w:szCs w:val="28"/>
        </w:rPr>
      </w:pPr>
    </w:p>
    <w:p w14:paraId="48767A52" w14:textId="5A93CF33" w:rsidR="00CB7999" w:rsidRPr="008637A7" w:rsidRDefault="00CB7999" w:rsidP="00C83BCC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Навчальна вибірка (L2-нормалізовані дані)</w:t>
      </w:r>
      <w:r w:rsidR="00D709F7" w:rsidRPr="008637A7">
        <w:rPr>
          <w:noProof/>
          <w:color w:val="000000" w:themeColor="text1"/>
          <w:sz w:val="28"/>
          <w:szCs w:val="28"/>
        </w:rPr>
        <w:t>.</w:t>
      </w:r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567"/>
        <w:gridCol w:w="2268"/>
        <w:gridCol w:w="3402"/>
        <w:gridCol w:w="850"/>
        <w:gridCol w:w="2268"/>
      </w:tblGrid>
      <w:tr w:rsidR="00BD38C1" w:rsidRPr="008637A7" w14:paraId="51FA135D" w14:textId="77777777" w:rsidTr="00D158E7">
        <w:tc>
          <w:tcPr>
            <w:tcW w:w="567" w:type="dxa"/>
          </w:tcPr>
          <w:p w14:paraId="3B436393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234FC35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Час розгону (с)</w:t>
            </w:r>
          </w:p>
        </w:tc>
        <w:tc>
          <w:tcPr>
            <w:tcW w:w="3402" w:type="dxa"/>
          </w:tcPr>
          <w:p w14:paraId="4605984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Макс. швидкість (км/год)</w:t>
            </w:r>
          </w:p>
        </w:tc>
        <w:tc>
          <w:tcPr>
            <w:tcW w:w="850" w:type="dxa"/>
          </w:tcPr>
          <w:p w14:paraId="5FAFB40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Клас</w:t>
            </w:r>
          </w:p>
        </w:tc>
        <w:tc>
          <w:tcPr>
            <w:tcW w:w="2268" w:type="dxa"/>
          </w:tcPr>
          <w:p w14:paraId="729B7C3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Тип автомобіля</w:t>
            </w:r>
          </w:p>
        </w:tc>
      </w:tr>
      <w:tr w:rsidR="00BD38C1" w:rsidRPr="008637A7" w14:paraId="5EF0D1FC" w14:textId="77777777" w:rsidTr="00D158E7">
        <w:tc>
          <w:tcPr>
            <w:tcW w:w="567" w:type="dxa"/>
          </w:tcPr>
          <w:p w14:paraId="01C5C383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AEA1B36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8.5</w:t>
            </w:r>
          </w:p>
        </w:tc>
        <w:tc>
          <w:tcPr>
            <w:tcW w:w="3402" w:type="dxa"/>
          </w:tcPr>
          <w:p w14:paraId="222296F3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850" w:type="dxa"/>
          </w:tcPr>
          <w:p w14:paraId="2405B8D4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A905A9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42E4BA3C" w14:textId="77777777" w:rsidTr="00D158E7">
        <w:tc>
          <w:tcPr>
            <w:tcW w:w="567" w:type="dxa"/>
          </w:tcPr>
          <w:p w14:paraId="57B49D0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46F9896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9.2</w:t>
            </w:r>
          </w:p>
        </w:tc>
        <w:tc>
          <w:tcPr>
            <w:tcW w:w="3402" w:type="dxa"/>
          </w:tcPr>
          <w:p w14:paraId="6E1A4A6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850" w:type="dxa"/>
          </w:tcPr>
          <w:p w14:paraId="01A44A0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6B8997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003B8B69" w14:textId="77777777" w:rsidTr="00D158E7">
        <w:tc>
          <w:tcPr>
            <w:tcW w:w="567" w:type="dxa"/>
          </w:tcPr>
          <w:p w14:paraId="5BC957C4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5638D2C4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7.8</w:t>
            </w:r>
          </w:p>
        </w:tc>
        <w:tc>
          <w:tcPr>
            <w:tcW w:w="3402" w:type="dxa"/>
          </w:tcPr>
          <w:p w14:paraId="5CFA9DD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850" w:type="dxa"/>
          </w:tcPr>
          <w:p w14:paraId="1587205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BF1A45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0DF749F3" w14:textId="77777777" w:rsidTr="00D158E7">
        <w:tc>
          <w:tcPr>
            <w:tcW w:w="567" w:type="dxa"/>
          </w:tcPr>
          <w:p w14:paraId="075FE5E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0504AA71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11.0</w:t>
            </w:r>
          </w:p>
        </w:tc>
        <w:tc>
          <w:tcPr>
            <w:tcW w:w="3402" w:type="dxa"/>
          </w:tcPr>
          <w:p w14:paraId="1F0B5DC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850" w:type="dxa"/>
          </w:tcPr>
          <w:p w14:paraId="1219506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02D1E7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12782E84" w14:textId="77777777" w:rsidTr="00D158E7">
        <w:tc>
          <w:tcPr>
            <w:tcW w:w="567" w:type="dxa"/>
          </w:tcPr>
          <w:p w14:paraId="62DCAD1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46E945F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6.5</w:t>
            </w:r>
          </w:p>
        </w:tc>
        <w:tc>
          <w:tcPr>
            <w:tcW w:w="3402" w:type="dxa"/>
          </w:tcPr>
          <w:p w14:paraId="7E2CE851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220</w:t>
            </w:r>
          </w:p>
        </w:tc>
        <w:tc>
          <w:tcPr>
            <w:tcW w:w="850" w:type="dxa"/>
          </w:tcPr>
          <w:p w14:paraId="1BD96D5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F44EE55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25D4D1B0" w14:textId="77777777" w:rsidTr="00D158E7">
        <w:tc>
          <w:tcPr>
            <w:tcW w:w="567" w:type="dxa"/>
          </w:tcPr>
          <w:p w14:paraId="279D265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52D4ADC6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10.1</w:t>
            </w:r>
          </w:p>
        </w:tc>
        <w:tc>
          <w:tcPr>
            <w:tcW w:w="3402" w:type="dxa"/>
          </w:tcPr>
          <w:p w14:paraId="441B5A6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850" w:type="dxa"/>
          </w:tcPr>
          <w:p w14:paraId="6868C4B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65068E5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132B3F4C" w14:textId="77777777" w:rsidTr="00D158E7">
        <w:tc>
          <w:tcPr>
            <w:tcW w:w="567" w:type="dxa"/>
          </w:tcPr>
          <w:p w14:paraId="707D252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0C0634D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3.8</w:t>
            </w:r>
          </w:p>
        </w:tc>
        <w:tc>
          <w:tcPr>
            <w:tcW w:w="3402" w:type="dxa"/>
          </w:tcPr>
          <w:p w14:paraId="6524D086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280</w:t>
            </w:r>
          </w:p>
        </w:tc>
        <w:tc>
          <w:tcPr>
            <w:tcW w:w="850" w:type="dxa"/>
          </w:tcPr>
          <w:p w14:paraId="50609106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23A8860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08645ED7" w14:textId="77777777" w:rsidTr="00D158E7">
        <w:tc>
          <w:tcPr>
            <w:tcW w:w="567" w:type="dxa"/>
          </w:tcPr>
          <w:p w14:paraId="7D27FE4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0252E86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4.2</w:t>
            </w:r>
          </w:p>
        </w:tc>
        <w:tc>
          <w:tcPr>
            <w:tcW w:w="3402" w:type="dxa"/>
          </w:tcPr>
          <w:p w14:paraId="41AB502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300</w:t>
            </w:r>
          </w:p>
        </w:tc>
        <w:tc>
          <w:tcPr>
            <w:tcW w:w="850" w:type="dxa"/>
          </w:tcPr>
          <w:p w14:paraId="642F992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1125C1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5177FCCA" w14:textId="77777777" w:rsidTr="00D158E7">
        <w:tc>
          <w:tcPr>
            <w:tcW w:w="567" w:type="dxa"/>
          </w:tcPr>
          <w:p w14:paraId="0D970838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2268" w:type="dxa"/>
          </w:tcPr>
          <w:p w14:paraId="762302F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3.5</w:t>
            </w:r>
          </w:p>
        </w:tc>
        <w:tc>
          <w:tcPr>
            <w:tcW w:w="3402" w:type="dxa"/>
          </w:tcPr>
          <w:p w14:paraId="3835A788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265</w:t>
            </w:r>
          </w:p>
        </w:tc>
        <w:tc>
          <w:tcPr>
            <w:tcW w:w="850" w:type="dxa"/>
          </w:tcPr>
          <w:p w14:paraId="7D68D229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9537338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1DD00EDD" w14:textId="77777777" w:rsidTr="00D158E7">
        <w:tc>
          <w:tcPr>
            <w:tcW w:w="567" w:type="dxa"/>
          </w:tcPr>
          <w:p w14:paraId="0329BC3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268" w:type="dxa"/>
          </w:tcPr>
          <w:p w14:paraId="7326FE05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4.8</w:t>
            </w:r>
          </w:p>
        </w:tc>
        <w:tc>
          <w:tcPr>
            <w:tcW w:w="3402" w:type="dxa"/>
          </w:tcPr>
          <w:p w14:paraId="39EBF6D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260</w:t>
            </w:r>
          </w:p>
        </w:tc>
        <w:tc>
          <w:tcPr>
            <w:tcW w:w="850" w:type="dxa"/>
          </w:tcPr>
          <w:p w14:paraId="2C6850D2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8F1582A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5D609257" w14:textId="77777777" w:rsidTr="00D158E7">
        <w:tc>
          <w:tcPr>
            <w:tcW w:w="567" w:type="dxa"/>
          </w:tcPr>
          <w:p w14:paraId="51D6F253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268" w:type="dxa"/>
          </w:tcPr>
          <w:p w14:paraId="3E1B434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3.1</w:t>
            </w:r>
          </w:p>
        </w:tc>
        <w:tc>
          <w:tcPr>
            <w:tcW w:w="3402" w:type="dxa"/>
          </w:tcPr>
          <w:p w14:paraId="36F0CE9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260</w:t>
            </w:r>
          </w:p>
        </w:tc>
        <w:tc>
          <w:tcPr>
            <w:tcW w:w="850" w:type="dxa"/>
          </w:tcPr>
          <w:p w14:paraId="4F31470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07D98E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55E0A545" w14:textId="77777777" w:rsidTr="00D158E7">
        <w:tc>
          <w:tcPr>
            <w:tcW w:w="567" w:type="dxa"/>
          </w:tcPr>
          <w:p w14:paraId="5CDAF011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12</w:t>
            </w:r>
          </w:p>
        </w:tc>
        <w:tc>
          <w:tcPr>
            <w:tcW w:w="2268" w:type="dxa"/>
          </w:tcPr>
          <w:p w14:paraId="56389B8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5.8</w:t>
            </w:r>
          </w:p>
        </w:tc>
        <w:tc>
          <w:tcPr>
            <w:tcW w:w="3402" w:type="dxa"/>
          </w:tcPr>
          <w:p w14:paraId="54B49F8E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200</w:t>
            </w:r>
          </w:p>
        </w:tc>
        <w:tc>
          <w:tcPr>
            <w:tcW w:w="850" w:type="dxa"/>
          </w:tcPr>
          <w:p w14:paraId="3059E5ED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03D678B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BD38C1" w:rsidRPr="008637A7" w14:paraId="337658EF" w14:textId="77777777" w:rsidTr="00D158E7">
        <w:tc>
          <w:tcPr>
            <w:tcW w:w="567" w:type="dxa"/>
          </w:tcPr>
          <w:p w14:paraId="26311DC9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45507A11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2.2</w:t>
            </w:r>
          </w:p>
        </w:tc>
        <w:tc>
          <w:tcPr>
            <w:tcW w:w="3402" w:type="dxa"/>
          </w:tcPr>
          <w:p w14:paraId="3B67B40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250</w:t>
            </w:r>
          </w:p>
        </w:tc>
        <w:tc>
          <w:tcPr>
            <w:tcW w:w="850" w:type="dxa"/>
          </w:tcPr>
          <w:p w14:paraId="1472E9F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7870FD0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27B0396F" w14:textId="77777777" w:rsidTr="00D158E7">
        <w:tc>
          <w:tcPr>
            <w:tcW w:w="567" w:type="dxa"/>
          </w:tcPr>
          <w:p w14:paraId="5E3E8F68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14</w:t>
            </w:r>
          </w:p>
        </w:tc>
        <w:tc>
          <w:tcPr>
            <w:tcW w:w="2268" w:type="dxa"/>
          </w:tcPr>
          <w:p w14:paraId="211066AB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4.5</w:t>
            </w:r>
          </w:p>
        </w:tc>
        <w:tc>
          <w:tcPr>
            <w:tcW w:w="3402" w:type="dxa"/>
          </w:tcPr>
          <w:p w14:paraId="0D3F7874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320</w:t>
            </w:r>
          </w:p>
        </w:tc>
        <w:tc>
          <w:tcPr>
            <w:tcW w:w="850" w:type="dxa"/>
          </w:tcPr>
          <w:p w14:paraId="56FCB4CF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7B14BA8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BD38C1" w:rsidRPr="008637A7" w14:paraId="76357161" w14:textId="77777777" w:rsidTr="00D158E7">
        <w:tc>
          <w:tcPr>
            <w:tcW w:w="567" w:type="dxa"/>
          </w:tcPr>
          <w:p w14:paraId="2E982327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1D89621E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3.8</w:t>
            </w:r>
          </w:p>
        </w:tc>
        <w:tc>
          <w:tcPr>
            <w:tcW w:w="3402" w:type="dxa"/>
          </w:tcPr>
          <w:p w14:paraId="3A85CF4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270</w:t>
            </w:r>
          </w:p>
        </w:tc>
        <w:tc>
          <w:tcPr>
            <w:tcW w:w="850" w:type="dxa"/>
          </w:tcPr>
          <w:p w14:paraId="3A6E6B81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391F05FC" w14:textId="77777777" w:rsidR="00BD38C1" w:rsidRPr="008637A7" w:rsidRDefault="00BD38C1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</w:tbl>
    <w:p w14:paraId="399CDF8E" w14:textId="77777777" w:rsidR="00334ABA" w:rsidRPr="008637A7" w:rsidRDefault="00334ABA" w:rsidP="00964654">
      <w:pPr>
        <w:rPr>
          <w:noProof/>
          <w:color w:val="000000" w:themeColor="text1"/>
          <w:sz w:val="28"/>
          <w:szCs w:val="28"/>
        </w:rPr>
      </w:pPr>
    </w:p>
    <w:p w14:paraId="18EB1403" w14:textId="02261CDF" w:rsidR="00216D5F" w:rsidRPr="008637A7" w:rsidRDefault="00216D5F" w:rsidP="00964654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Тестова вибірка (L2-нормалізовані дані)</w:t>
      </w:r>
      <w:r w:rsidR="00AA3740" w:rsidRPr="008637A7">
        <w:rPr>
          <w:noProof/>
          <w:color w:val="000000" w:themeColor="text1"/>
          <w:sz w:val="28"/>
          <w:szCs w:val="28"/>
        </w:rPr>
        <w:t>.</w:t>
      </w:r>
    </w:p>
    <w:tbl>
      <w:tblPr>
        <w:tblStyle w:val="ab"/>
        <w:tblW w:w="9355" w:type="dxa"/>
        <w:tblLook w:val="04A0" w:firstRow="1" w:lastRow="0" w:firstColumn="1" w:lastColumn="0" w:noHBand="0" w:noVBand="1"/>
      </w:tblPr>
      <w:tblGrid>
        <w:gridCol w:w="567"/>
        <w:gridCol w:w="2268"/>
        <w:gridCol w:w="3402"/>
        <w:gridCol w:w="850"/>
        <w:gridCol w:w="2268"/>
      </w:tblGrid>
      <w:tr w:rsidR="0089156F" w:rsidRPr="008637A7" w14:paraId="18B79F4B" w14:textId="77777777" w:rsidTr="00D158E7">
        <w:tc>
          <w:tcPr>
            <w:tcW w:w="567" w:type="dxa"/>
          </w:tcPr>
          <w:p w14:paraId="28FDC9A0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2B2CB8E5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Час розгону (с)</w:t>
            </w:r>
          </w:p>
        </w:tc>
        <w:tc>
          <w:tcPr>
            <w:tcW w:w="3402" w:type="dxa"/>
          </w:tcPr>
          <w:p w14:paraId="6DBE04C0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Макс. швидкість (км/год)</w:t>
            </w:r>
          </w:p>
        </w:tc>
        <w:tc>
          <w:tcPr>
            <w:tcW w:w="850" w:type="dxa"/>
          </w:tcPr>
          <w:p w14:paraId="2DC9389B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Клас</w:t>
            </w:r>
          </w:p>
        </w:tc>
        <w:tc>
          <w:tcPr>
            <w:tcW w:w="2268" w:type="dxa"/>
          </w:tcPr>
          <w:p w14:paraId="1B8D59B8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Тип автомобіля</w:t>
            </w:r>
          </w:p>
        </w:tc>
      </w:tr>
      <w:tr w:rsidR="0089156F" w:rsidRPr="008637A7" w14:paraId="48D99B70" w14:textId="77777777" w:rsidTr="00D158E7">
        <w:tc>
          <w:tcPr>
            <w:tcW w:w="567" w:type="dxa"/>
          </w:tcPr>
          <w:p w14:paraId="5766C39B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C6AF677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9.5</w:t>
            </w:r>
          </w:p>
        </w:tc>
        <w:tc>
          <w:tcPr>
            <w:tcW w:w="3402" w:type="dxa"/>
          </w:tcPr>
          <w:p w14:paraId="4E7DEEF3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190</w:t>
            </w:r>
          </w:p>
        </w:tc>
        <w:tc>
          <w:tcPr>
            <w:tcW w:w="850" w:type="dxa"/>
          </w:tcPr>
          <w:p w14:paraId="5044B133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64ED1F5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89156F" w:rsidRPr="008637A7" w14:paraId="7A58D529" w14:textId="77777777" w:rsidTr="00D158E7">
        <w:tc>
          <w:tcPr>
            <w:tcW w:w="567" w:type="dxa"/>
          </w:tcPr>
          <w:p w14:paraId="5F2D0635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D53F605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7.2</w:t>
            </w:r>
          </w:p>
        </w:tc>
        <w:tc>
          <w:tcPr>
            <w:tcW w:w="3402" w:type="dxa"/>
          </w:tcPr>
          <w:p w14:paraId="791204B1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210</w:t>
            </w:r>
          </w:p>
        </w:tc>
        <w:tc>
          <w:tcPr>
            <w:tcW w:w="850" w:type="dxa"/>
          </w:tcPr>
          <w:p w14:paraId="434AE333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2AFB00C2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89156F" w:rsidRPr="008637A7" w14:paraId="272DD3CD" w14:textId="77777777" w:rsidTr="00D158E7">
        <w:tc>
          <w:tcPr>
            <w:tcW w:w="567" w:type="dxa"/>
          </w:tcPr>
          <w:p w14:paraId="3CF6790F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568F1555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12.0</w:t>
            </w:r>
          </w:p>
        </w:tc>
        <w:tc>
          <w:tcPr>
            <w:tcW w:w="3402" w:type="dxa"/>
          </w:tcPr>
          <w:p w14:paraId="4A323266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850" w:type="dxa"/>
          </w:tcPr>
          <w:p w14:paraId="02C448B4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F25C61B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  <w:tr w:rsidR="0089156F" w:rsidRPr="008637A7" w14:paraId="2F93B9EF" w14:textId="77777777" w:rsidTr="00D158E7">
        <w:tc>
          <w:tcPr>
            <w:tcW w:w="567" w:type="dxa"/>
          </w:tcPr>
          <w:p w14:paraId="24232FB9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74EA9449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4.5</w:t>
            </w:r>
          </w:p>
        </w:tc>
        <w:tc>
          <w:tcPr>
            <w:tcW w:w="3402" w:type="dxa"/>
          </w:tcPr>
          <w:p w14:paraId="6647AAAE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278</w:t>
            </w:r>
          </w:p>
        </w:tc>
        <w:tc>
          <w:tcPr>
            <w:tcW w:w="850" w:type="dxa"/>
          </w:tcPr>
          <w:p w14:paraId="666BC048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4EBC79A6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9156F" w:rsidRPr="008637A7" w14:paraId="0572491B" w14:textId="77777777" w:rsidTr="00D158E7">
        <w:tc>
          <w:tcPr>
            <w:tcW w:w="567" w:type="dxa"/>
          </w:tcPr>
          <w:p w14:paraId="5150DD7D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264DF22F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3.9</w:t>
            </w:r>
          </w:p>
        </w:tc>
        <w:tc>
          <w:tcPr>
            <w:tcW w:w="3402" w:type="dxa"/>
          </w:tcPr>
          <w:p w14:paraId="1750AC86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310</w:t>
            </w:r>
          </w:p>
        </w:tc>
        <w:tc>
          <w:tcPr>
            <w:tcW w:w="850" w:type="dxa"/>
          </w:tcPr>
          <w:p w14:paraId="0CF7540B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075FE8CA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9156F" w:rsidRPr="008637A7" w14:paraId="6DE4AEB8" w14:textId="77777777" w:rsidTr="00D158E7">
        <w:tc>
          <w:tcPr>
            <w:tcW w:w="567" w:type="dxa"/>
          </w:tcPr>
          <w:p w14:paraId="0C6B3B5F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08D16596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2.6</w:t>
            </w:r>
          </w:p>
        </w:tc>
        <w:tc>
          <w:tcPr>
            <w:tcW w:w="3402" w:type="dxa"/>
          </w:tcPr>
          <w:p w14:paraId="6432D633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330</w:t>
            </w:r>
          </w:p>
        </w:tc>
        <w:tc>
          <w:tcPr>
            <w:tcW w:w="850" w:type="dxa"/>
          </w:tcPr>
          <w:p w14:paraId="0D5050E6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5D3C5062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Спортивний</w:t>
            </w:r>
          </w:p>
        </w:tc>
      </w:tr>
      <w:tr w:rsidR="0089156F" w:rsidRPr="008637A7" w14:paraId="031A0D78" w14:textId="77777777" w:rsidTr="00D158E7">
        <w:tc>
          <w:tcPr>
            <w:tcW w:w="567" w:type="dxa"/>
          </w:tcPr>
          <w:p w14:paraId="790FB0FE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6A05ECB1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7.4</w:t>
            </w:r>
          </w:p>
        </w:tc>
        <w:tc>
          <w:tcPr>
            <w:tcW w:w="3402" w:type="dxa"/>
          </w:tcPr>
          <w:p w14:paraId="00563C37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190</w:t>
            </w:r>
          </w:p>
        </w:tc>
        <w:tc>
          <w:tcPr>
            <w:tcW w:w="850" w:type="dxa"/>
          </w:tcPr>
          <w:p w14:paraId="0750AB67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3CCC4258" w14:textId="77777777" w:rsidR="0089156F" w:rsidRPr="008637A7" w:rsidRDefault="0089156F" w:rsidP="00D158E7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Звичайний</w:t>
            </w:r>
          </w:p>
        </w:tc>
      </w:tr>
    </w:tbl>
    <w:p w14:paraId="74541815" w14:textId="77777777" w:rsidR="00D63F1C" w:rsidRPr="008637A7" w:rsidRDefault="00D63F1C" w:rsidP="00964654">
      <w:pPr>
        <w:rPr>
          <w:noProof/>
          <w:color w:val="000000" w:themeColor="text1"/>
          <w:sz w:val="28"/>
          <w:szCs w:val="28"/>
        </w:rPr>
      </w:pPr>
    </w:p>
    <w:p w14:paraId="5378D0F9" w14:textId="77777777" w:rsidR="00957900" w:rsidRPr="00957900" w:rsidRDefault="00957900" w:rsidP="00957900">
      <w:pPr>
        <w:rPr>
          <w:noProof/>
          <w:color w:val="000000" w:themeColor="text1"/>
          <w:sz w:val="28"/>
          <w:szCs w:val="28"/>
        </w:rPr>
      </w:pPr>
      <w:r w:rsidRPr="00957900">
        <w:rPr>
          <w:noProof/>
          <w:color w:val="000000" w:themeColor="text1"/>
          <w:sz w:val="28"/>
          <w:szCs w:val="28"/>
        </w:rPr>
        <w:t>Результати з L2-нормалізацією:</w:t>
      </w:r>
    </w:p>
    <w:p w14:paraId="3A2A9E9C" w14:textId="172EBF36" w:rsidR="00171998" w:rsidRPr="008637A7" w:rsidRDefault="00171998" w:rsidP="00171998">
      <w:pPr>
        <w:pStyle w:val="ac"/>
        <w:numPr>
          <w:ilvl w:val="0"/>
          <w:numId w:val="55"/>
        </w:num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957900" w:rsidRPr="008637A7">
        <w:rPr>
          <w:noProof/>
          <w:color w:val="000000" w:themeColor="text1"/>
          <w:sz w:val="28"/>
          <w:szCs w:val="28"/>
        </w:rPr>
        <w:t>очність на навчальній вибірці: 100</w:t>
      </w:r>
      <w:r w:rsidR="0081591A" w:rsidRPr="008637A7">
        <w:rPr>
          <w:noProof/>
          <w:color w:val="000000" w:themeColor="text1"/>
          <w:sz w:val="28"/>
          <w:szCs w:val="28"/>
        </w:rPr>
        <w:t xml:space="preserve"> </w:t>
      </w:r>
      <w:r w:rsidR="00957900" w:rsidRPr="008637A7">
        <w:rPr>
          <w:noProof/>
          <w:color w:val="000000" w:themeColor="text1"/>
          <w:sz w:val="28"/>
          <w:szCs w:val="28"/>
        </w:rPr>
        <w:t>%</w:t>
      </w:r>
      <w:r w:rsidRPr="008637A7">
        <w:rPr>
          <w:noProof/>
          <w:color w:val="000000" w:themeColor="text1"/>
          <w:sz w:val="28"/>
          <w:szCs w:val="28"/>
        </w:rPr>
        <w:t>;</w:t>
      </w:r>
    </w:p>
    <w:p w14:paraId="0055023C" w14:textId="4261C7FD" w:rsidR="00412614" w:rsidRPr="008637A7" w:rsidRDefault="00171998" w:rsidP="005B1EFD">
      <w:pPr>
        <w:pStyle w:val="ac"/>
        <w:numPr>
          <w:ilvl w:val="0"/>
          <w:numId w:val="55"/>
        </w:numPr>
        <w:rPr>
          <w:noProof/>
          <w:color w:val="000000" w:themeColor="text1"/>
          <w:sz w:val="28"/>
          <w:szCs w:val="28"/>
        </w:rPr>
        <w:sectPr w:rsidR="00412614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8637A7">
        <w:rPr>
          <w:noProof/>
          <w:color w:val="000000" w:themeColor="text1"/>
          <w:sz w:val="28"/>
          <w:szCs w:val="28"/>
        </w:rPr>
        <w:t>т</w:t>
      </w:r>
      <w:r w:rsidR="00957900" w:rsidRPr="008637A7">
        <w:rPr>
          <w:noProof/>
          <w:color w:val="000000" w:themeColor="text1"/>
          <w:sz w:val="28"/>
          <w:szCs w:val="28"/>
        </w:rPr>
        <w:t>очність на тестовій вибірці: 100</w:t>
      </w:r>
      <w:r w:rsidR="0081591A" w:rsidRPr="008637A7">
        <w:rPr>
          <w:noProof/>
          <w:color w:val="000000" w:themeColor="text1"/>
          <w:sz w:val="28"/>
          <w:szCs w:val="28"/>
        </w:rPr>
        <w:t xml:space="preserve"> </w:t>
      </w:r>
      <w:r w:rsidR="00957900" w:rsidRPr="008637A7">
        <w:rPr>
          <w:noProof/>
          <w:color w:val="000000" w:themeColor="text1"/>
          <w:sz w:val="28"/>
          <w:szCs w:val="28"/>
        </w:rPr>
        <w:t>%</w:t>
      </w:r>
      <w:r w:rsidR="001C5ABC" w:rsidRPr="008637A7">
        <w:rPr>
          <w:noProof/>
          <w:color w:val="000000" w:themeColor="text1"/>
          <w:sz w:val="28"/>
          <w:szCs w:val="28"/>
        </w:rPr>
        <w:t>.</w:t>
      </w:r>
    </w:p>
    <w:p w14:paraId="4F7A93AC" w14:textId="296E6859" w:rsidR="00401072" w:rsidRPr="008637A7" w:rsidRDefault="00401072" w:rsidP="00C40B6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Базовий метод</w:t>
      </w:r>
    </w:p>
    <w:p w14:paraId="200B5CCC" w14:textId="00261184" w:rsidR="00DB6DC7" w:rsidRPr="008637A7" w:rsidRDefault="00401072" w:rsidP="00C40B6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42BE980C" wp14:editId="49148D0E">
            <wp:extent cx="5274945" cy="3517900"/>
            <wp:effectExtent l="19050" t="19050" r="20955" b="25400"/>
            <wp:docPr id="58109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93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67C1EE" w14:textId="77777777" w:rsidR="005A26E9" w:rsidRPr="008637A7" w:rsidRDefault="005A26E9" w:rsidP="00C40B6E">
      <w:pPr>
        <w:jc w:val="center"/>
        <w:rPr>
          <w:noProof/>
          <w:color w:val="000000" w:themeColor="text1"/>
          <w:sz w:val="28"/>
          <w:szCs w:val="28"/>
        </w:rPr>
      </w:pPr>
    </w:p>
    <w:p w14:paraId="6EE5D676" w14:textId="2386D8B9" w:rsidR="005A26E9" w:rsidRPr="008637A7" w:rsidRDefault="005A26E9" w:rsidP="00C40B6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Поперемінна подача</w:t>
      </w:r>
    </w:p>
    <w:p w14:paraId="67729885" w14:textId="232B7AA1" w:rsidR="00401072" w:rsidRPr="008637A7" w:rsidRDefault="00401072" w:rsidP="00C40B6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560C377F" wp14:editId="620A817F">
            <wp:extent cx="5274945" cy="3517900"/>
            <wp:effectExtent l="19050" t="19050" r="20955" b="25400"/>
            <wp:docPr id="1202073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73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7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63DBC0" w14:textId="77777777" w:rsidR="002502CD" w:rsidRPr="008637A7" w:rsidRDefault="002502CD" w:rsidP="00C40B6E">
      <w:pPr>
        <w:jc w:val="center"/>
        <w:rPr>
          <w:noProof/>
          <w:color w:val="000000" w:themeColor="text1"/>
          <w:sz w:val="28"/>
          <w:szCs w:val="28"/>
        </w:rPr>
        <w:sectPr w:rsidR="002502CD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50899966" w14:textId="2CED20AD" w:rsidR="00957900" w:rsidRPr="008637A7" w:rsidRDefault="00C40B6E" w:rsidP="00C40B6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ПОРІВНЯЛЬНА ТАБЛИЦЯ З ОТРИМАНИМИ ПОКАЗНИКАМИ ТОЧНОСТІ ДЛЯ ВСІХ РЕЗУЛЬТАТІВ МОДЕЛЮВАННЯ</w:t>
      </w:r>
    </w:p>
    <w:tbl>
      <w:tblPr>
        <w:tblStyle w:val="ab"/>
        <w:tblW w:w="9072" w:type="dxa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641031" w:rsidRPr="008637A7" w14:paraId="7F526442" w14:textId="77777777" w:rsidTr="00E20980">
        <w:tc>
          <w:tcPr>
            <w:tcW w:w="2268" w:type="dxa"/>
          </w:tcPr>
          <w:p w14:paraId="54147B7C" w14:textId="057CC9A8" w:rsidR="00641031" w:rsidRPr="008637A7" w:rsidRDefault="0064103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Метод навчання</w:t>
            </w:r>
          </w:p>
        </w:tc>
        <w:tc>
          <w:tcPr>
            <w:tcW w:w="2268" w:type="dxa"/>
          </w:tcPr>
          <w:p w14:paraId="30D239AF" w14:textId="4769B688" w:rsidR="00641031" w:rsidRPr="008637A7" w:rsidRDefault="0064103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Нормалізація</w:t>
            </w:r>
          </w:p>
        </w:tc>
        <w:tc>
          <w:tcPr>
            <w:tcW w:w="2268" w:type="dxa"/>
          </w:tcPr>
          <w:p w14:paraId="0BFBCF29" w14:textId="20E03F16" w:rsidR="00641031" w:rsidRPr="008637A7" w:rsidRDefault="0064103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Точність (навчальна)</w:t>
            </w:r>
          </w:p>
        </w:tc>
        <w:tc>
          <w:tcPr>
            <w:tcW w:w="2268" w:type="dxa"/>
          </w:tcPr>
          <w:p w14:paraId="5647108A" w14:textId="081110E5" w:rsidR="00641031" w:rsidRPr="008637A7" w:rsidRDefault="0064103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Точність (тестова)</w:t>
            </w:r>
          </w:p>
        </w:tc>
      </w:tr>
      <w:tr w:rsidR="00641031" w:rsidRPr="008637A7" w14:paraId="218BBFAA" w14:textId="77777777" w:rsidTr="00E20980">
        <w:tc>
          <w:tcPr>
            <w:tcW w:w="2268" w:type="dxa"/>
          </w:tcPr>
          <w:p w14:paraId="16DD27EC" w14:textId="18145C7E" w:rsidR="00641031" w:rsidRPr="008637A7" w:rsidRDefault="004B734E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Послідовна подача</w:t>
            </w:r>
          </w:p>
        </w:tc>
        <w:tc>
          <w:tcPr>
            <w:tcW w:w="2268" w:type="dxa"/>
          </w:tcPr>
          <w:p w14:paraId="3D514A99" w14:textId="5B193CF9" w:rsidR="00641031" w:rsidRPr="008637A7" w:rsidRDefault="00177896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Min-Max</w:t>
            </w:r>
          </w:p>
        </w:tc>
        <w:tc>
          <w:tcPr>
            <w:tcW w:w="2268" w:type="dxa"/>
          </w:tcPr>
          <w:p w14:paraId="72A79C75" w14:textId="48CD9C07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  <w:tc>
          <w:tcPr>
            <w:tcW w:w="2268" w:type="dxa"/>
          </w:tcPr>
          <w:p w14:paraId="232A1C48" w14:textId="52C2BE22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</w:tr>
      <w:tr w:rsidR="00641031" w:rsidRPr="008637A7" w14:paraId="0FC7CE7A" w14:textId="77777777" w:rsidTr="00E20980">
        <w:tc>
          <w:tcPr>
            <w:tcW w:w="2268" w:type="dxa"/>
          </w:tcPr>
          <w:p w14:paraId="09449781" w14:textId="2A5E4610" w:rsidR="00641031" w:rsidRPr="008637A7" w:rsidRDefault="004B734E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Поперемінна подача</w:t>
            </w:r>
          </w:p>
        </w:tc>
        <w:tc>
          <w:tcPr>
            <w:tcW w:w="2268" w:type="dxa"/>
          </w:tcPr>
          <w:p w14:paraId="2774F2ED" w14:textId="0E1CAFA8" w:rsidR="00641031" w:rsidRPr="008637A7" w:rsidRDefault="00177896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Min-Max</w:t>
            </w:r>
          </w:p>
        </w:tc>
        <w:tc>
          <w:tcPr>
            <w:tcW w:w="2268" w:type="dxa"/>
          </w:tcPr>
          <w:p w14:paraId="4C983761" w14:textId="74F194A2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  <w:tc>
          <w:tcPr>
            <w:tcW w:w="2268" w:type="dxa"/>
          </w:tcPr>
          <w:p w14:paraId="06915072" w14:textId="04EF2901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</w:tr>
      <w:tr w:rsidR="00641031" w:rsidRPr="008637A7" w14:paraId="18A5B005" w14:textId="77777777" w:rsidTr="00E20980">
        <w:tc>
          <w:tcPr>
            <w:tcW w:w="2268" w:type="dxa"/>
          </w:tcPr>
          <w:p w14:paraId="7F48E679" w14:textId="0E2512AF" w:rsidR="00641031" w:rsidRPr="008637A7" w:rsidRDefault="004B734E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Випадкова вибірка</w:t>
            </w:r>
          </w:p>
        </w:tc>
        <w:tc>
          <w:tcPr>
            <w:tcW w:w="2268" w:type="dxa"/>
          </w:tcPr>
          <w:p w14:paraId="2ABEAD17" w14:textId="234CD6E0" w:rsidR="00641031" w:rsidRPr="008637A7" w:rsidRDefault="00177896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Min-Max</w:t>
            </w:r>
          </w:p>
        </w:tc>
        <w:tc>
          <w:tcPr>
            <w:tcW w:w="2268" w:type="dxa"/>
          </w:tcPr>
          <w:p w14:paraId="70030C04" w14:textId="79E85B97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  <w:tc>
          <w:tcPr>
            <w:tcW w:w="2268" w:type="dxa"/>
          </w:tcPr>
          <w:p w14:paraId="3FF0EC4A" w14:textId="3BD00461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</w:tr>
      <w:tr w:rsidR="00641031" w:rsidRPr="008637A7" w14:paraId="29E63829" w14:textId="77777777" w:rsidTr="00E20980">
        <w:tc>
          <w:tcPr>
            <w:tcW w:w="2268" w:type="dxa"/>
          </w:tcPr>
          <w:p w14:paraId="275E8131" w14:textId="17FC75B7" w:rsidR="00641031" w:rsidRPr="008637A7" w:rsidRDefault="004B734E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Базовий</w:t>
            </w:r>
          </w:p>
        </w:tc>
        <w:tc>
          <w:tcPr>
            <w:tcW w:w="2268" w:type="dxa"/>
          </w:tcPr>
          <w:p w14:paraId="6F8EF250" w14:textId="640CB7E2" w:rsidR="00641031" w:rsidRPr="008637A7" w:rsidRDefault="00177896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L2</w:t>
            </w:r>
          </w:p>
        </w:tc>
        <w:tc>
          <w:tcPr>
            <w:tcW w:w="2268" w:type="dxa"/>
          </w:tcPr>
          <w:p w14:paraId="59F2EC22" w14:textId="36C8D2AF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  <w:tc>
          <w:tcPr>
            <w:tcW w:w="2268" w:type="dxa"/>
          </w:tcPr>
          <w:p w14:paraId="5759C4F8" w14:textId="56B81602" w:rsidR="00641031" w:rsidRPr="008637A7" w:rsidRDefault="00C35BA1" w:rsidP="00964654">
            <w:pPr>
              <w:rPr>
                <w:noProof/>
                <w:color w:val="000000" w:themeColor="text1"/>
                <w:sz w:val="28"/>
                <w:szCs w:val="28"/>
              </w:rPr>
            </w:pPr>
            <w:r w:rsidRPr="008637A7">
              <w:rPr>
                <w:noProof/>
                <w:color w:val="000000" w:themeColor="text1"/>
                <w:sz w:val="28"/>
                <w:szCs w:val="28"/>
              </w:rPr>
              <w:t>100%</w:t>
            </w:r>
          </w:p>
        </w:tc>
      </w:tr>
    </w:tbl>
    <w:p w14:paraId="28BFEC21" w14:textId="77777777" w:rsidR="00D63F1C" w:rsidRPr="008637A7" w:rsidRDefault="00D63F1C" w:rsidP="00964654">
      <w:pPr>
        <w:rPr>
          <w:noProof/>
          <w:color w:val="000000" w:themeColor="text1"/>
          <w:sz w:val="28"/>
          <w:szCs w:val="28"/>
        </w:rPr>
      </w:pPr>
    </w:p>
    <w:p w14:paraId="2B5F0623" w14:textId="51CF9013" w:rsidR="006003B3" w:rsidRPr="008637A7" w:rsidRDefault="00EF015F" w:rsidP="00EF015F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АНАЛІЗ ОТРИМАНИХ РЕЗУЛЬТАТІВ</w:t>
      </w:r>
    </w:p>
    <w:p w14:paraId="543DCAAC" w14:textId="77777777" w:rsidR="00983851" w:rsidRPr="006003B3" w:rsidRDefault="00983851" w:rsidP="00E17C0A">
      <w:pPr>
        <w:jc w:val="both"/>
        <w:rPr>
          <w:noProof/>
          <w:color w:val="000000" w:themeColor="text1"/>
          <w:sz w:val="28"/>
          <w:szCs w:val="28"/>
        </w:rPr>
      </w:pPr>
    </w:p>
    <w:p w14:paraId="22470E15" w14:textId="77777777" w:rsidR="00640DEE" w:rsidRPr="008637A7" w:rsidRDefault="00101D7A" w:rsidP="00FB5680">
      <w:pPr>
        <w:jc w:val="both"/>
        <w:rPr>
          <w:noProof/>
          <w:color w:val="000000" w:themeColor="text1"/>
          <w:sz w:val="28"/>
          <w:szCs w:val="28"/>
        </w:rPr>
        <w:sectPr w:rsidR="00640DEE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8637A7">
        <w:rPr>
          <w:noProof/>
          <w:color w:val="000000" w:themeColor="text1"/>
          <w:sz w:val="28"/>
          <w:szCs w:val="28"/>
        </w:rPr>
        <w:t>Всі методи показали відмінні результати з точністю 100%.</w:t>
      </w:r>
      <w:r w:rsidR="00BE10E2" w:rsidRPr="008637A7">
        <w:rPr>
          <w:noProof/>
          <w:color w:val="000000" w:themeColor="text1"/>
          <w:sz w:val="28"/>
          <w:szCs w:val="28"/>
        </w:rPr>
        <w:t xml:space="preserve"> А ц</w:t>
      </w:r>
      <w:r w:rsidR="00BE10E2" w:rsidRPr="006003B3">
        <w:rPr>
          <w:noProof/>
          <w:color w:val="000000" w:themeColor="text1"/>
          <w:sz w:val="28"/>
          <w:szCs w:val="28"/>
        </w:rPr>
        <w:t>е свідчить про те, що задача класифікації автомобілів за обраними ознаками є лінійно відокремлюваною.</w:t>
      </w:r>
      <w:r w:rsidR="0075050F" w:rsidRPr="008637A7">
        <w:rPr>
          <w:noProof/>
          <w:color w:val="000000" w:themeColor="text1"/>
          <w:sz w:val="28"/>
          <w:szCs w:val="28"/>
        </w:rPr>
        <w:t xml:space="preserve"> </w:t>
      </w:r>
      <w:r w:rsidR="00A54EB5" w:rsidRPr="008637A7">
        <w:rPr>
          <w:noProof/>
          <w:color w:val="000000" w:themeColor="text1"/>
          <w:sz w:val="28"/>
          <w:szCs w:val="28"/>
        </w:rPr>
        <w:t>Точність залишилась стабільною незалежно від способу подачі даних чи нормалізації, що підтверджує</w:t>
      </w:r>
      <w:r w:rsidR="00630ABB" w:rsidRPr="008637A7">
        <w:rPr>
          <w:noProof/>
          <w:color w:val="000000" w:themeColor="text1"/>
          <w:sz w:val="28"/>
          <w:szCs w:val="28"/>
        </w:rPr>
        <w:t> </w:t>
      </w:r>
      <w:r w:rsidR="00A54EB5" w:rsidRPr="008637A7">
        <w:rPr>
          <w:noProof/>
          <w:color w:val="000000" w:themeColor="text1"/>
          <w:sz w:val="28"/>
          <w:szCs w:val="28"/>
        </w:rPr>
        <w:t>надійність</w:t>
      </w:r>
      <w:r w:rsidR="00630ABB" w:rsidRPr="008637A7">
        <w:rPr>
          <w:noProof/>
          <w:color w:val="000000" w:themeColor="text1"/>
          <w:sz w:val="28"/>
          <w:szCs w:val="28"/>
        </w:rPr>
        <w:t> </w:t>
      </w:r>
      <w:r w:rsidR="00A54EB5" w:rsidRPr="008637A7">
        <w:rPr>
          <w:noProof/>
          <w:color w:val="000000" w:themeColor="text1"/>
          <w:sz w:val="28"/>
          <w:szCs w:val="28"/>
        </w:rPr>
        <w:t>перцептрона.</w:t>
      </w:r>
      <w:r w:rsidR="00630ABB" w:rsidRPr="008637A7">
        <w:rPr>
          <w:noProof/>
          <w:color w:val="000000" w:themeColor="text1"/>
          <w:sz w:val="28"/>
          <w:szCs w:val="28"/>
        </w:rPr>
        <w:t xml:space="preserve"> </w:t>
      </w:r>
      <w:r w:rsidR="00A54EB5" w:rsidRPr="008637A7">
        <w:rPr>
          <w:noProof/>
          <w:color w:val="000000" w:themeColor="text1"/>
          <w:sz w:val="28"/>
          <w:szCs w:val="28"/>
        </w:rPr>
        <w:t>L2-нормалізація та випадкова вибірка не дали помітного ефекту.</w:t>
      </w:r>
      <w:r w:rsidR="00A54EB5" w:rsidRPr="008637A7">
        <w:rPr>
          <w:noProof/>
          <w:color w:val="000000" w:themeColor="text1"/>
          <w:sz w:val="28"/>
          <w:szCs w:val="28"/>
        </w:rPr>
        <w:br/>
        <w:t>Висока точність зумовлена лінійною відокремлюваністю класів</w:t>
      </w:r>
      <w:r w:rsidR="001F4FA9" w:rsidRPr="008637A7">
        <w:rPr>
          <w:noProof/>
          <w:color w:val="000000" w:themeColor="text1"/>
          <w:sz w:val="28"/>
          <w:szCs w:val="28"/>
        </w:rPr>
        <w:t xml:space="preserve"> і </w:t>
      </w:r>
      <w:r w:rsidR="00A54EB5" w:rsidRPr="008637A7">
        <w:rPr>
          <w:noProof/>
          <w:color w:val="000000" w:themeColor="text1"/>
          <w:sz w:val="28"/>
          <w:szCs w:val="28"/>
        </w:rPr>
        <w:t xml:space="preserve"> спортивні авто легко відрізнити за часом розгону та максимальною швидкістю.</w:t>
      </w:r>
    </w:p>
    <w:p w14:paraId="17F3B2C3" w14:textId="6AA00CEA" w:rsidR="006774A8" w:rsidRPr="008637A7" w:rsidRDefault="00640DEE" w:rsidP="00640DEE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ЕКРАННІ ФОРМИ З РЕЗУЛЬТАТАМИ РОБОТИ ПРОГРАМИ</w:t>
      </w:r>
    </w:p>
    <w:p w14:paraId="5AB0D086" w14:textId="17C218D7" w:rsidR="00CF6902" w:rsidRPr="008637A7" w:rsidRDefault="00CF6902" w:rsidP="00640DEE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626C9D3D" wp14:editId="12A6B65E">
            <wp:extent cx="5274945" cy="3531870"/>
            <wp:effectExtent l="0" t="0" r="1905" b="0"/>
            <wp:docPr id="140294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1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917E" w14:textId="0319F4D0" w:rsidR="00CF6902" w:rsidRPr="008637A7" w:rsidRDefault="00CF6902" w:rsidP="00640DEE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15D1855D" wp14:editId="4045A55A">
            <wp:extent cx="5274945" cy="2847340"/>
            <wp:effectExtent l="0" t="0" r="1905" b="0"/>
            <wp:docPr id="1434555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55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E880" w14:textId="293EB3CA" w:rsidR="00CF6902" w:rsidRPr="008637A7" w:rsidRDefault="00CF6902" w:rsidP="00640DEE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8417E9" wp14:editId="543A2884">
            <wp:extent cx="5274945" cy="2662555"/>
            <wp:effectExtent l="0" t="0" r="1905" b="4445"/>
            <wp:docPr id="1751482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82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32F9" w14:textId="35577F2F" w:rsidR="00CF6902" w:rsidRPr="008637A7" w:rsidRDefault="00CF6902" w:rsidP="00640DEE">
      <w:pPr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78B6FFF8" wp14:editId="59526C8E">
            <wp:extent cx="5274945" cy="2853055"/>
            <wp:effectExtent l="0" t="0" r="1905" b="4445"/>
            <wp:docPr id="1914960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09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1331" w14:textId="77777777" w:rsidR="005A12BA" w:rsidRPr="008637A7" w:rsidRDefault="00CF6902" w:rsidP="00640DEE">
      <w:pPr>
        <w:rPr>
          <w:noProof/>
          <w:color w:val="000000" w:themeColor="text1"/>
          <w:sz w:val="28"/>
          <w:szCs w:val="28"/>
        </w:rPr>
        <w:sectPr w:rsidR="005A12BA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8637A7">
        <w:rPr>
          <w:noProof/>
          <w:color w:val="000000" w:themeColor="text1"/>
          <w:sz w:val="28"/>
          <w:szCs w:val="28"/>
        </w:rPr>
        <w:drawing>
          <wp:inline distT="0" distB="0" distL="0" distR="0" wp14:anchorId="5EC7E05F" wp14:editId="0A54D029">
            <wp:extent cx="5274945" cy="1884680"/>
            <wp:effectExtent l="0" t="0" r="1905" b="1270"/>
            <wp:docPr id="111226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6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2BA" w:rsidRPr="008637A7">
        <w:rPr>
          <w:noProof/>
          <w:color w:val="000000" w:themeColor="text1"/>
          <w:sz w:val="28"/>
          <w:szCs w:val="28"/>
        </w:rPr>
        <w:br/>
      </w:r>
    </w:p>
    <w:p w14:paraId="16E76FC1" w14:textId="6FB5E76A" w:rsidR="00CF6902" w:rsidRPr="008637A7" w:rsidRDefault="005A12BA" w:rsidP="00864734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lastRenderedPageBreak/>
        <w:t>ЛІСТИНГ ПРОГРАМИ</w:t>
      </w:r>
    </w:p>
    <w:p w14:paraId="49581513" w14:textId="1E019D94" w:rsidR="00ED5395" w:rsidRPr="008637A7" w:rsidRDefault="00ED5395" w:rsidP="004273D4">
      <w:pPr>
        <w:spacing w:line="276" w:lineRule="auto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main.py</w:t>
      </w:r>
    </w:p>
    <w:p w14:paraId="1EB48249" w14:textId="1AD3C5CD" w:rsidR="00ED5395" w:rsidRPr="00ED5395" w:rsidRDefault="00ED5395" w:rsidP="00ED5395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ED5395">
        <w:rPr>
          <w:noProof/>
          <w:color w:val="FFFFFF" w:themeColor="background1"/>
          <w:sz w:val="20"/>
          <w:szCs w:val="20"/>
        </w:rPr>
        <w:t>def normalize_minmax(data):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min_vals = data.min(axis=0)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max_vals = data.max(axis=0)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return (data - min_vals) / (max_vals - min_vals), min_vals, max_vals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>def normalize_l2(data):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norms = np.sqrt(np.sum(data ** 2, axis=0))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return data / norms</w:t>
      </w:r>
    </w:p>
    <w:p w14:paraId="7758F2A1" w14:textId="77777777" w:rsidR="00ED5395" w:rsidRPr="008637A7" w:rsidRDefault="00ED5395" w:rsidP="00ED5395">
      <w:pPr>
        <w:rPr>
          <w:noProof/>
          <w:color w:val="000000" w:themeColor="text1"/>
          <w:sz w:val="28"/>
          <w:szCs w:val="28"/>
        </w:rPr>
      </w:pPr>
    </w:p>
    <w:p w14:paraId="72B79CF0" w14:textId="106D8678" w:rsidR="00ED5395" w:rsidRPr="008637A7" w:rsidRDefault="00ED5395" w:rsidP="004273D4">
      <w:pPr>
        <w:spacing w:line="276" w:lineRule="auto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perceptron.py</w:t>
      </w:r>
    </w:p>
    <w:p w14:paraId="199AA792" w14:textId="77777777" w:rsidR="00ED5395" w:rsidRPr="00ED5395" w:rsidRDefault="00ED5395" w:rsidP="00ED5395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ED5395">
        <w:rPr>
          <w:noProof/>
          <w:color w:val="FFFFFF" w:themeColor="background1"/>
          <w:sz w:val="20"/>
          <w:szCs w:val="20"/>
        </w:rPr>
        <w:t>class PerceptronAlternating(Perceptron):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def __init__(self, input_size):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super().__init__(input_size)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def train_alternating(self, training_data, training_labels, max_epochs=1000):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class0_indices = np.where(training_labels == 0)[0]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class1_indices = np.where(training_labels == 1)[0]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max_class_size = max(len(class0_indices), len(class1_indices))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if len(class0_indices) &lt; max_class_size: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class0_indices = np.pad(class0_indices,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            (0, max_class_size - len(class0_indices)),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            mode='wrap')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if len(class1_indices) &lt; max_class_size: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class1_indices = np.pad(class1_indices,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            (0, max_class_size - len(class1_indices)),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            mode='wrap')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alternating_indices = []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for i in range(max_class_size):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alternating_indices.append(class0_indices[i])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alternating_indices.append(class1_indices[i])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epoch = 0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while epoch &lt; max_epochs: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total_error = 0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for idx in alternating_indices: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inputs = training_data[idx]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expected = training_labels[idx]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prediction = self.predict(inputs)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error = expected - prediction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total_error += abs(error)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if error != 0: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inputs_with_bias = np.append(inputs, 1)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for j in range(len(self.weights)):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self.weights[j] += self.learning_rate * error * inputs_with_bias[j]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self.training_errors.append(total_error)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if total_error == 0: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print(f"Поперемінне навчання завершено на епосі {epoch + 1}")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break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epoch += 1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if epoch == max_epochs: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print(f"Поперемінне навчання завершено після {max_epochs} епох")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lastRenderedPageBreak/>
        <w:t>class PerceptronRandom(Perceptron):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def __init__(self, input_size):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super().__init__(input_size)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def train_random(self, training_data, training_labels, max_epochs=10000):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n_samples = len(training_data)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epoch = 0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consecutive_zero_errors = 0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while epoch &lt; max_epochs: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total_error = 0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indices = np.random.choice(n_samples, n_samples, replace=True)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for idx in indices: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inputs = training_data[idx]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expected = training_labels[idx]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prediction = self.predict(inputs)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error = expected - prediction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total_error += abs(error)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if error != 0: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inputs_with_bias = np.append(inputs, 1)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for j in range(len(self.weights)):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    self.weights[j] += self.learning_rate * error * inputs_with_bias[j]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self.training_errors.append(total_error)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if total_error == 0: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consecutive_zero_errors += 1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if consecutive_zero_errors &gt;= 10: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print(f"Випадкове навчання завершено на епосі {epoch + 1} (10 епох без помилок)")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    break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else: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    consecutive_zero_errors = 0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epoch += 1</w:t>
      </w:r>
      <w:r w:rsidRPr="00ED5395">
        <w:rPr>
          <w:noProof/>
          <w:color w:val="FFFFFF" w:themeColor="background1"/>
          <w:sz w:val="20"/>
          <w:szCs w:val="20"/>
        </w:rPr>
        <w:br/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if epoch == max_epochs:</w:t>
      </w:r>
      <w:r w:rsidRPr="00ED5395">
        <w:rPr>
          <w:noProof/>
          <w:color w:val="FFFFFF" w:themeColor="background1"/>
          <w:sz w:val="20"/>
          <w:szCs w:val="20"/>
        </w:rPr>
        <w:br/>
        <w:t xml:space="preserve">            print(f"Випадкове навчання завершено після {max_epochs} епох")</w:t>
      </w:r>
    </w:p>
    <w:p w14:paraId="0555EAAF" w14:textId="77777777" w:rsidR="00FB6943" w:rsidRDefault="00FB6943" w:rsidP="00ED5395">
      <w:pPr>
        <w:rPr>
          <w:noProof/>
          <w:color w:val="000000" w:themeColor="text1"/>
          <w:sz w:val="28"/>
          <w:szCs w:val="28"/>
        </w:rPr>
        <w:sectPr w:rsidR="00FB6943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EB3D1DE" w14:textId="030F33EF" w:rsidR="00ED5395" w:rsidRDefault="00FB6943" w:rsidP="00FB6943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ВИСНОВКИ</w:t>
      </w:r>
    </w:p>
    <w:p w14:paraId="76A58172" w14:textId="77777777" w:rsidR="00BA13C6" w:rsidRDefault="00BA13C6" w:rsidP="002753A9">
      <w:pPr>
        <w:ind w:firstLine="720"/>
        <w:jc w:val="both"/>
        <w:rPr>
          <w:noProof/>
          <w:color w:val="000000" w:themeColor="text1"/>
          <w:sz w:val="28"/>
          <w:szCs w:val="28"/>
        </w:rPr>
      </w:pPr>
    </w:p>
    <w:p w14:paraId="0808F56D" w14:textId="77777777" w:rsidR="00E14189" w:rsidRDefault="00A52CD1" w:rsidP="00E14189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A52CD1">
        <w:rPr>
          <w:noProof/>
          <w:color w:val="000000" w:themeColor="text1"/>
          <w:sz w:val="28"/>
          <w:szCs w:val="28"/>
        </w:rPr>
        <w:t>У ході цієї лабораторної роботи було успішно розроблено та навчено одношаровий перцептрон для класифікації автомобілів на "звичайні" та "спортивні" за двома ознаками: часом розгону та максимальною швидкістю. Модель продемонструвала 100% точність як на навчальній, так і на тестовій вибірках, що свідчить про високу ефективність для даної задачі.</w:t>
      </w:r>
      <w:r w:rsidR="00E14189">
        <w:rPr>
          <w:noProof/>
          <w:color w:val="000000" w:themeColor="text1"/>
          <w:sz w:val="28"/>
          <w:szCs w:val="28"/>
        </w:rPr>
        <w:t xml:space="preserve"> </w:t>
      </w:r>
    </w:p>
    <w:p w14:paraId="4DB8F62D" w14:textId="3EDB8EFA" w:rsidR="00A52CD1" w:rsidRPr="00A52CD1" w:rsidRDefault="00A52CD1" w:rsidP="00E14189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A52CD1">
        <w:rPr>
          <w:noProof/>
          <w:color w:val="000000" w:themeColor="text1"/>
          <w:sz w:val="28"/>
          <w:szCs w:val="28"/>
        </w:rPr>
        <w:t xml:space="preserve">Ключовим фактором такого результату є те, що класи є </w:t>
      </w:r>
    </w:p>
    <w:p w14:paraId="0CABF989" w14:textId="77777777" w:rsidR="00494D14" w:rsidRDefault="00A52CD1" w:rsidP="002753A9">
      <w:pPr>
        <w:jc w:val="both"/>
        <w:rPr>
          <w:noProof/>
          <w:color w:val="000000" w:themeColor="text1"/>
          <w:sz w:val="28"/>
          <w:szCs w:val="28"/>
        </w:rPr>
      </w:pPr>
      <w:r w:rsidRPr="00A52CD1">
        <w:rPr>
          <w:noProof/>
          <w:color w:val="000000" w:themeColor="text1"/>
          <w:sz w:val="28"/>
          <w:szCs w:val="28"/>
        </w:rPr>
        <w:t>лінійно відокремлюваними, тобто їх можна легко розділити прямою лінією на графіку. Були протестовані додаткові методи навчання, такі як поперемінна подача зразків, випадкова вибірка та L2-нормалізація даних. Жодна з цих модифікацій не змінила кінцевої точності, що ще раз підтверджує надійність простого перцептрона для цього завдання.</w:t>
      </w:r>
    </w:p>
    <w:p w14:paraId="4BC90A91" w14:textId="4552985D" w:rsidR="00A52CD1" w:rsidRPr="00A52CD1" w:rsidRDefault="00A52CD1" w:rsidP="00494D14">
      <w:pPr>
        <w:ind w:firstLine="720"/>
        <w:jc w:val="both"/>
        <w:rPr>
          <w:noProof/>
          <w:color w:val="000000" w:themeColor="text1"/>
          <w:sz w:val="28"/>
          <w:szCs w:val="28"/>
        </w:rPr>
      </w:pPr>
      <w:r w:rsidRPr="00A52CD1">
        <w:rPr>
          <w:noProof/>
          <w:color w:val="000000" w:themeColor="text1"/>
          <w:sz w:val="28"/>
          <w:szCs w:val="28"/>
        </w:rPr>
        <w:t>Таким чином, робота доводить, що навіть найпростіші нейронні архітектури можуть бути надзвичайно ефективними, якщо дані мають чітку структуру.</w:t>
      </w:r>
    </w:p>
    <w:p w14:paraId="64767407" w14:textId="77777777" w:rsidR="00626D4C" w:rsidRPr="00FB6943" w:rsidRDefault="00626D4C" w:rsidP="00626D4C">
      <w:pPr>
        <w:rPr>
          <w:noProof/>
          <w:color w:val="000000" w:themeColor="text1"/>
          <w:sz w:val="28"/>
          <w:szCs w:val="28"/>
        </w:rPr>
      </w:pPr>
    </w:p>
    <w:sectPr w:rsidR="00626D4C" w:rsidRPr="00FB6943" w:rsidSect="003F0C0A">
      <w:pgSz w:w="11907" w:h="16839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D5415" w14:textId="77777777" w:rsidR="000B249A" w:rsidRDefault="000B249A">
      <w:r>
        <w:separator/>
      </w:r>
    </w:p>
  </w:endnote>
  <w:endnote w:type="continuationSeparator" w:id="0">
    <w:p w14:paraId="774338C1" w14:textId="77777777" w:rsidR="000B249A" w:rsidRDefault="000B2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ED034" w14:textId="77777777" w:rsidR="000B249A" w:rsidRDefault="000B249A">
      <w:r>
        <w:separator/>
      </w:r>
    </w:p>
  </w:footnote>
  <w:footnote w:type="continuationSeparator" w:id="0">
    <w:p w14:paraId="42BFD8BE" w14:textId="77777777" w:rsidR="000B249A" w:rsidRDefault="000B24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17545CAA"/>
    <w:lvl w:ilvl="0">
      <w:numFmt w:val="decimal"/>
      <w:pStyle w:val="Checklistitem"/>
      <w:lvlText w:val="*"/>
      <w:lvlJc w:val="left"/>
      <w:pPr>
        <w:ind w:left="0" w:firstLine="0"/>
      </w:pPr>
    </w:lvl>
  </w:abstractNum>
  <w:abstractNum w:abstractNumId="1" w15:restartNumberingAfterBreak="0">
    <w:nsid w:val="00224203"/>
    <w:multiLevelType w:val="multilevel"/>
    <w:tmpl w:val="754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C36EB"/>
    <w:multiLevelType w:val="multilevel"/>
    <w:tmpl w:val="41B8A480"/>
    <w:lvl w:ilvl="0">
      <w:start w:val="1"/>
      <w:numFmt w:val="upperLetter"/>
      <w:pStyle w:val="Listlevel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3" w15:restartNumberingAfterBreak="0">
    <w:nsid w:val="01B93CC6"/>
    <w:multiLevelType w:val="hybridMultilevel"/>
    <w:tmpl w:val="CD386C64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2F05FFD"/>
    <w:multiLevelType w:val="multilevel"/>
    <w:tmpl w:val="670E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5F7124"/>
    <w:multiLevelType w:val="multilevel"/>
    <w:tmpl w:val="81D4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46073E"/>
    <w:multiLevelType w:val="multilevel"/>
    <w:tmpl w:val="0008A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3D42F4"/>
    <w:multiLevelType w:val="hybridMultilevel"/>
    <w:tmpl w:val="66148A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631CA"/>
    <w:multiLevelType w:val="multilevel"/>
    <w:tmpl w:val="9210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4F39D7"/>
    <w:multiLevelType w:val="multilevel"/>
    <w:tmpl w:val="78FA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3A257E"/>
    <w:multiLevelType w:val="multilevel"/>
    <w:tmpl w:val="235A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A22F0B"/>
    <w:multiLevelType w:val="multilevel"/>
    <w:tmpl w:val="EE34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31392B"/>
    <w:multiLevelType w:val="multilevel"/>
    <w:tmpl w:val="B94C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237186"/>
    <w:multiLevelType w:val="hybridMultilevel"/>
    <w:tmpl w:val="DCC86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40F2C"/>
    <w:multiLevelType w:val="multilevel"/>
    <w:tmpl w:val="6EA04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410092"/>
    <w:multiLevelType w:val="multilevel"/>
    <w:tmpl w:val="FB76A2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5A687E"/>
    <w:multiLevelType w:val="hybridMultilevel"/>
    <w:tmpl w:val="9DEE3AD6"/>
    <w:lvl w:ilvl="0" w:tplc="338029E8">
      <w:start w:val="1"/>
      <w:numFmt w:val="decimal"/>
      <w:pStyle w:val="Checklistnumberedheading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1F3757"/>
    <w:multiLevelType w:val="hybridMultilevel"/>
    <w:tmpl w:val="7196FB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DA1659"/>
    <w:multiLevelType w:val="hybridMultilevel"/>
    <w:tmpl w:val="F4608A8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604013"/>
    <w:multiLevelType w:val="hybridMultilevel"/>
    <w:tmpl w:val="AC4A45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6491C"/>
    <w:multiLevelType w:val="hybridMultilevel"/>
    <w:tmpl w:val="533A66A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EF5AAB"/>
    <w:multiLevelType w:val="multilevel"/>
    <w:tmpl w:val="138E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322DFB"/>
    <w:multiLevelType w:val="hybridMultilevel"/>
    <w:tmpl w:val="5C48CE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17105"/>
    <w:multiLevelType w:val="multilevel"/>
    <w:tmpl w:val="6CA472C6"/>
    <w:lvl w:ilvl="0">
      <w:start w:val="1"/>
      <w:numFmt w:val="decimal"/>
      <w:pStyle w:val="Listlevel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24" w15:restartNumberingAfterBreak="0">
    <w:nsid w:val="5AF35CC2"/>
    <w:multiLevelType w:val="hybridMultilevel"/>
    <w:tmpl w:val="AA4CA4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2364A8"/>
    <w:multiLevelType w:val="hybridMultilevel"/>
    <w:tmpl w:val="F79A8B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797D31"/>
    <w:multiLevelType w:val="hybridMultilevel"/>
    <w:tmpl w:val="37C04D64"/>
    <w:lvl w:ilvl="0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33839E2"/>
    <w:multiLevelType w:val="hybridMultilevel"/>
    <w:tmpl w:val="BA4A339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4DE7274"/>
    <w:multiLevelType w:val="multilevel"/>
    <w:tmpl w:val="3D46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EE79E2"/>
    <w:multiLevelType w:val="multilevel"/>
    <w:tmpl w:val="6642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D81102"/>
    <w:multiLevelType w:val="multilevel"/>
    <w:tmpl w:val="463A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EB5DAC"/>
    <w:multiLevelType w:val="multilevel"/>
    <w:tmpl w:val="CF2E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722183"/>
    <w:multiLevelType w:val="multilevel"/>
    <w:tmpl w:val="C2FE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C52463"/>
    <w:multiLevelType w:val="multilevel"/>
    <w:tmpl w:val="546E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BB5DF3"/>
    <w:multiLevelType w:val="hybridMultilevel"/>
    <w:tmpl w:val="EA86981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4B49F4"/>
    <w:multiLevelType w:val="multilevel"/>
    <w:tmpl w:val="92A2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ED1ED6"/>
    <w:multiLevelType w:val="multilevel"/>
    <w:tmpl w:val="5D4C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1422F2"/>
    <w:multiLevelType w:val="hybridMultilevel"/>
    <w:tmpl w:val="9F5E7C4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B06994"/>
    <w:multiLevelType w:val="multilevel"/>
    <w:tmpl w:val="E7C64E9A"/>
    <w:lvl w:ilvl="0">
      <w:start w:val="1"/>
      <w:numFmt w:val="upperRoman"/>
      <w:pStyle w:val="Listlevel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num w:numId="1" w16cid:durableId="147868410">
    <w:abstractNumId w:val="38"/>
  </w:num>
  <w:num w:numId="2" w16cid:durableId="8087438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0750238">
    <w:abstractNumId w:val="2"/>
  </w:num>
  <w:num w:numId="4" w16cid:durableId="21228015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5186456">
    <w:abstractNumId w:val="23"/>
  </w:num>
  <w:num w:numId="6" w16cid:durableId="181975904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78672192">
    <w:abstractNumId w:val="0"/>
  </w:num>
  <w:num w:numId="8" w16cid:durableId="1110009208">
    <w:abstractNumId w:val="0"/>
    <w:lvlOverride w:ilvl="0">
      <w:lvl w:ilvl="0">
        <w:numFmt w:val="bullet"/>
        <w:pStyle w:val="Checklistitem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 w16cid:durableId="2061049283">
    <w:abstractNumId w:val="16"/>
  </w:num>
  <w:num w:numId="10" w16cid:durableId="130049916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71131808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647980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4493142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45550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592669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2127650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409800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964340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474934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333370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6352754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7340929">
    <w:abstractNumId w:val="35"/>
  </w:num>
  <w:num w:numId="23" w16cid:durableId="1707415081">
    <w:abstractNumId w:val="11"/>
  </w:num>
  <w:num w:numId="24" w16cid:durableId="1486387108">
    <w:abstractNumId w:val="5"/>
  </w:num>
  <w:num w:numId="25" w16cid:durableId="1337153298">
    <w:abstractNumId w:val="28"/>
  </w:num>
  <w:num w:numId="26" w16cid:durableId="841358243">
    <w:abstractNumId w:val="4"/>
  </w:num>
  <w:num w:numId="27" w16cid:durableId="18822237">
    <w:abstractNumId w:val="21"/>
  </w:num>
  <w:num w:numId="28" w16cid:durableId="898129928">
    <w:abstractNumId w:val="9"/>
  </w:num>
  <w:num w:numId="29" w16cid:durableId="2084599533">
    <w:abstractNumId w:val="14"/>
  </w:num>
  <w:num w:numId="30" w16cid:durableId="2115785986">
    <w:abstractNumId w:val="32"/>
  </w:num>
  <w:num w:numId="31" w16cid:durableId="381828063">
    <w:abstractNumId w:val="13"/>
  </w:num>
  <w:num w:numId="32" w16cid:durableId="2014915627">
    <w:abstractNumId w:val="29"/>
  </w:num>
  <w:num w:numId="33" w16cid:durableId="1880360274">
    <w:abstractNumId w:val="1"/>
  </w:num>
  <w:num w:numId="34" w16cid:durableId="1589002257">
    <w:abstractNumId w:val="31"/>
  </w:num>
  <w:num w:numId="35" w16cid:durableId="183791216">
    <w:abstractNumId w:val="36"/>
  </w:num>
  <w:num w:numId="36" w16cid:durableId="896160456">
    <w:abstractNumId w:val="6"/>
  </w:num>
  <w:num w:numId="37" w16cid:durableId="710150979">
    <w:abstractNumId w:val="10"/>
  </w:num>
  <w:num w:numId="38" w16cid:durableId="888689882">
    <w:abstractNumId w:val="37"/>
  </w:num>
  <w:num w:numId="39" w16cid:durableId="1754428525">
    <w:abstractNumId w:val="25"/>
  </w:num>
  <w:num w:numId="40" w16cid:durableId="1824085168">
    <w:abstractNumId w:val="15"/>
  </w:num>
  <w:num w:numId="41" w16cid:durableId="1564634308">
    <w:abstractNumId w:val="24"/>
  </w:num>
  <w:num w:numId="42" w16cid:durableId="1143228818">
    <w:abstractNumId w:val="17"/>
  </w:num>
  <w:num w:numId="43" w16cid:durableId="1898006135">
    <w:abstractNumId w:val="34"/>
  </w:num>
  <w:num w:numId="44" w16cid:durableId="178857769">
    <w:abstractNumId w:val="3"/>
  </w:num>
  <w:num w:numId="45" w16cid:durableId="845558505">
    <w:abstractNumId w:val="20"/>
  </w:num>
  <w:num w:numId="46" w16cid:durableId="1701316074">
    <w:abstractNumId w:val="7"/>
  </w:num>
  <w:num w:numId="47" w16cid:durableId="1208832110">
    <w:abstractNumId w:val="26"/>
  </w:num>
  <w:num w:numId="48" w16cid:durableId="364674421">
    <w:abstractNumId w:val="18"/>
  </w:num>
  <w:num w:numId="49" w16cid:durableId="1154224948">
    <w:abstractNumId w:val="27"/>
  </w:num>
  <w:num w:numId="50" w16cid:durableId="1498184077">
    <w:abstractNumId w:val="8"/>
  </w:num>
  <w:num w:numId="51" w16cid:durableId="953950670">
    <w:abstractNumId w:val="33"/>
  </w:num>
  <w:num w:numId="52" w16cid:durableId="1072894615">
    <w:abstractNumId w:val="12"/>
  </w:num>
  <w:num w:numId="53" w16cid:durableId="27533242">
    <w:abstractNumId w:val="30"/>
  </w:num>
  <w:num w:numId="54" w16cid:durableId="1560439493">
    <w:abstractNumId w:val="22"/>
  </w:num>
  <w:num w:numId="55" w16cid:durableId="14668547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35"/>
    <w:rsid w:val="000249C2"/>
    <w:rsid w:val="00026AE3"/>
    <w:rsid w:val="00027EBB"/>
    <w:rsid w:val="000315AC"/>
    <w:rsid w:val="0003237D"/>
    <w:rsid w:val="00046732"/>
    <w:rsid w:val="0006343F"/>
    <w:rsid w:val="00064EC2"/>
    <w:rsid w:val="000677EA"/>
    <w:rsid w:val="000748B1"/>
    <w:rsid w:val="00080042"/>
    <w:rsid w:val="000B249A"/>
    <w:rsid w:val="000C2E6E"/>
    <w:rsid w:val="000C357D"/>
    <w:rsid w:val="000C58FF"/>
    <w:rsid w:val="000C6BE2"/>
    <w:rsid w:val="000D1E8B"/>
    <w:rsid w:val="000D69A7"/>
    <w:rsid w:val="000E11EF"/>
    <w:rsid w:val="000E44BD"/>
    <w:rsid w:val="000F20B1"/>
    <w:rsid w:val="000F45E3"/>
    <w:rsid w:val="00101D7A"/>
    <w:rsid w:val="00106E36"/>
    <w:rsid w:val="001151B0"/>
    <w:rsid w:val="0012084B"/>
    <w:rsid w:val="001218C6"/>
    <w:rsid w:val="001244CD"/>
    <w:rsid w:val="00136C3B"/>
    <w:rsid w:val="00141BDA"/>
    <w:rsid w:val="00146E14"/>
    <w:rsid w:val="00147A4E"/>
    <w:rsid w:val="00153DAC"/>
    <w:rsid w:val="00156295"/>
    <w:rsid w:val="00164C38"/>
    <w:rsid w:val="00171998"/>
    <w:rsid w:val="00171D90"/>
    <w:rsid w:val="00177896"/>
    <w:rsid w:val="00190E59"/>
    <w:rsid w:val="00193264"/>
    <w:rsid w:val="001A3370"/>
    <w:rsid w:val="001A49A1"/>
    <w:rsid w:val="001A7A02"/>
    <w:rsid w:val="001B2C10"/>
    <w:rsid w:val="001B2CF0"/>
    <w:rsid w:val="001B366D"/>
    <w:rsid w:val="001B4085"/>
    <w:rsid w:val="001C5ABC"/>
    <w:rsid w:val="001E3FCB"/>
    <w:rsid w:val="001E65E6"/>
    <w:rsid w:val="001F19EF"/>
    <w:rsid w:val="001F4FA9"/>
    <w:rsid w:val="0020018B"/>
    <w:rsid w:val="0020265A"/>
    <w:rsid w:val="002062C4"/>
    <w:rsid w:val="0020663D"/>
    <w:rsid w:val="00216D5F"/>
    <w:rsid w:val="002212DA"/>
    <w:rsid w:val="00224CFA"/>
    <w:rsid w:val="00227203"/>
    <w:rsid w:val="00231D8F"/>
    <w:rsid w:val="00232DE5"/>
    <w:rsid w:val="0023492A"/>
    <w:rsid w:val="00236ECA"/>
    <w:rsid w:val="00241099"/>
    <w:rsid w:val="00247C7B"/>
    <w:rsid w:val="00250150"/>
    <w:rsid w:val="002502CD"/>
    <w:rsid w:val="00250E11"/>
    <w:rsid w:val="002532CD"/>
    <w:rsid w:val="00265E29"/>
    <w:rsid w:val="002733C1"/>
    <w:rsid w:val="002753A9"/>
    <w:rsid w:val="00284793"/>
    <w:rsid w:val="00291729"/>
    <w:rsid w:val="002920C9"/>
    <w:rsid w:val="002922AC"/>
    <w:rsid w:val="00295F5B"/>
    <w:rsid w:val="002A3313"/>
    <w:rsid w:val="002A3AC5"/>
    <w:rsid w:val="002A4335"/>
    <w:rsid w:val="002B2C35"/>
    <w:rsid w:val="002B4BBE"/>
    <w:rsid w:val="002B6938"/>
    <w:rsid w:val="002B7930"/>
    <w:rsid w:val="002B7E19"/>
    <w:rsid w:val="002C55C5"/>
    <w:rsid w:val="002E4DBC"/>
    <w:rsid w:val="002F44CE"/>
    <w:rsid w:val="00303C12"/>
    <w:rsid w:val="003056BD"/>
    <w:rsid w:val="00311CEE"/>
    <w:rsid w:val="0031476D"/>
    <w:rsid w:val="003147B9"/>
    <w:rsid w:val="00317860"/>
    <w:rsid w:val="00317A93"/>
    <w:rsid w:val="0033164C"/>
    <w:rsid w:val="00334ABA"/>
    <w:rsid w:val="00337990"/>
    <w:rsid w:val="00341E8A"/>
    <w:rsid w:val="0035026F"/>
    <w:rsid w:val="00354EB3"/>
    <w:rsid w:val="003644C5"/>
    <w:rsid w:val="00371BDB"/>
    <w:rsid w:val="0038132D"/>
    <w:rsid w:val="00392489"/>
    <w:rsid w:val="00396B83"/>
    <w:rsid w:val="00397958"/>
    <w:rsid w:val="003A4C0B"/>
    <w:rsid w:val="003A4CEF"/>
    <w:rsid w:val="003B0179"/>
    <w:rsid w:val="003B0E44"/>
    <w:rsid w:val="003B2106"/>
    <w:rsid w:val="003B4C9A"/>
    <w:rsid w:val="003D182A"/>
    <w:rsid w:val="003D26F3"/>
    <w:rsid w:val="003D555B"/>
    <w:rsid w:val="003F0AF3"/>
    <w:rsid w:val="003F0C0A"/>
    <w:rsid w:val="003F14BB"/>
    <w:rsid w:val="003F5DE6"/>
    <w:rsid w:val="00401072"/>
    <w:rsid w:val="00403FB2"/>
    <w:rsid w:val="0041215F"/>
    <w:rsid w:val="00412614"/>
    <w:rsid w:val="004153B8"/>
    <w:rsid w:val="00417C37"/>
    <w:rsid w:val="00421A46"/>
    <w:rsid w:val="004224C5"/>
    <w:rsid w:val="00422FE9"/>
    <w:rsid w:val="004273D4"/>
    <w:rsid w:val="0044385C"/>
    <w:rsid w:val="00444E7B"/>
    <w:rsid w:val="00454402"/>
    <w:rsid w:val="0046713B"/>
    <w:rsid w:val="0046741A"/>
    <w:rsid w:val="00473FD9"/>
    <w:rsid w:val="0048049B"/>
    <w:rsid w:val="0048320F"/>
    <w:rsid w:val="004925C3"/>
    <w:rsid w:val="00494D14"/>
    <w:rsid w:val="004A05A2"/>
    <w:rsid w:val="004B5745"/>
    <w:rsid w:val="004B734E"/>
    <w:rsid w:val="004C3850"/>
    <w:rsid w:val="004C4363"/>
    <w:rsid w:val="004D105C"/>
    <w:rsid w:val="004E191B"/>
    <w:rsid w:val="004E687C"/>
    <w:rsid w:val="004F0180"/>
    <w:rsid w:val="004F1743"/>
    <w:rsid w:val="004F3160"/>
    <w:rsid w:val="00500E6E"/>
    <w:rsid w:val="00503560"/>
    <w:rsid w:val="0051495A"/>
    <w:rsid w:val="00516583"/>
    <w:rsid w:val="00521538"/>
    <w:rsid w:val="00525756"/>
    <w:rsid w:val="00526376"/>
    <w:rsid w:val="0052778B"/>
    <w:rsid w:val="005313CB"/>
    <w:rsid w:val="005346CA"/>
    <w:rsid w:val="00541C6A"/>
    <w:rsid w:val="00545ABD"/>
    <w:rsid w:val="005470B0"/>
    <w:rsid w:val="0055300D"/>
    <w:rsid w:val="00554938"/>
    <w:rsid w:val="00555A1B"/>
    <w:rsid w:val="00556776"/>
    <w:rsid w:val="00560082"/>
    <w:rsid w:val="00566236"/>
    <w:rsid w:val="00570A13"/>
    <w:rsid w:val="005767CA"/>
    <w:rsid w:val="0058023E"/>
    <w:rsid w:val="005846D1"/>
    <w:rsid w:val="00584D81"/>
    <w:rsid w:val="0059217B"/>
    <w:rsid w:val="00595BF2"/>
    <w:rsid w:val="005A12BA"/>
    <w:rsid w:val="005A26E9"/>
    <w:rsid w:val="005B1EFD"/>
    <w:rsid w:val="005D3F1A"/>
    <w:rsid w:val="005D40EA"/>
    <w:rsid w:val="005D5F2F"/>
    <w:rsid w:val="005E5FA6"/>
    <w:rsid w:val="005F68F0"/>
    <w:rsid w:val="006003B3"/>
    <w:rsid w:val="0060177D"/>
    <w:rsid w:val="00607D20"/>
    <w:rsid w:val="00620CBA"/>
    <w:rsid w:val="00626D4C"/>
    <w:rsid w:val="00630ABB"/>
    <w:rsid w:val="00640317"/>
    <w:rsid w:val="00640DEE"/>
    <w:rsid w:val="00641031"/>
    <w:rsid w:val="00646183"/>
    <w:rsid w:val="00650B9C"/>
    <w:rsid w:val="006513C3"/>
    <w:rsid w:val="0065416A"/>
    <w:rsid w:val="00657256"/>
    <w:rsid w:val="0066019F"/>
    <w:rsid w:val="006642D3"/>
    <w:rsid w:val="00673489"/>
    <w:rsid w:val="00673B8F"/>
    <w:rsid w:val="00674B0E"/>
    <w:rsid w:val="006770AB"/>
    <w:rsid w:val="006774A8"/>
    <w:rsid w:val="00681C1B"/>
    <w:rsid w:val="00682C82"/>
    <w:rsid w:val="00682FF1"/>
    <w:rsid w:val="00683521"/>
    <w:rsid w:val="00684238"/>
    <w:rsid w:val="006843D7"/>
    <w:rsid w:val="0069394C"/>
    <w:rsid w:val="006939CF"/>
    <w:rsid w:val="0069433D"/>
    <w:rsid w:val="006A112A"/>
    <w:rsid w:val="006A4289"/>
    <w:rsid w:val="006A79E6"/>
    <w:rsid w:val="006B3D09"/>
    <w:rsid w:val="006B3EAE"/>
    <w:rsid w:val="006B7B9C"/>
    <w:rsid w:val="006C1579"/>
    <w:rsid w:val="006C1B3D"/>
    <w:rsid w:val="006D5C62"/>
    <w:rsid w:val="006D7C6D"/>
    <w:rsid w:val="006E0B15"/>
    <w:rsid w:val="006E2C01"/>
    <w:rsid w:val="006E2D13"/>
    <w:rsid w:val="006E37C9"/>
    <w:rsid w:val="006E5937"/>
    <w:rsid w:val="006F5D7F"/>
    <w:rsid w:val="006F7B13"/>
    <w:rsid w:val="00700B23"/>
    <w:rsid w:val="00711018"/>
    <w:rsid w:val="0071103B"/>
    <w:rsid w:val="00713C9B"/>
    <w:rsid w:val="00716567"/>
    <w:rsid w:val="0072480C"/>
    <w:rsid w:val="00727820"/>
    <w:rsid w:val="00732450"/>
    <w:rsid w:val="00733D02"/>
    <w:rsid w:val="0075050F"/>
    <w:rsid w:val="00753999"/>
    <w:rsid w:val="0075543E"/>
    <w:rsid w:val="00763BDA"/>
    <w:rsid w:val="007760A6"/>
    <w:rsid w:val="00780718"/>
    <w:rsid w:val="00782FF2"/>
    <w:rsid w:val="0078592B"/>
    <w:rsid w:val="00790B3F"/>
    <w:rsid w:val="00792DAF"/>
    <w:rsid w:val="00792DE9"/>
    <w:rsid w:val="0079514B"/>
    <w:rsid w:val="0079640C"/>
    <w:rsid w:val="007A0CAD"/>
    <w:rsid w:val="007A1382"/>
    <w:rsid w:val="007A1466"/>
    <w:rsid w:val="007A2644"/>
    <w:rsid w:val="007A609B"/>
    <w:rsid w:val="007B29E3"/>
    <w:rsid w:val="007B4399"/>
    <w:rsid w:val="007B6FAC"/>
    <w:rsid w:val="007B741B"/>
    <w:rsid w:val="007C1929"/>
    <w:rsid w:val="007E2B63"/>
    <w:rsid w:val="007E4D88"/>
    <w:rsid w:val="007E6E4D"/>
    <w:rsid w:val="008041EA"/>
    <w:rsid w:val="008079D3"/>
    <w:rsid w:val="008108FD"/>
    <w:rsid w:val="0081591A"/>
    <w:rsid w:val="0081591F"/>
    <w:rsid w:val="008254EF"/>
    <w:rsid w:val="00827D85"/>
    <w:rsid w:val="00836083"/>
    <w:rsid w:val="0084324A"/>
    <w:rsid w:val="00844451"/>
    <w:rsid w:val="00846B13"/>
    <w:rsid w:val="00851B3F"/>
    <w:rsid w:val="0085365C"/>
    <w:rsid w:val="008574C4"/>
    <w:rsid w:val="00857766"/>
    <w:rsid w:val="008637A7"/>
    <w:rsid w:val="00864734"/>
    <w:rsid w:val="00872BC7"/>
    <w:rsid w:val="008764FC"/>
    <w:rsid w:val="00880925"/>
    <w:rsid w:val="008819C2"/>
    <w:rsid w:val="0088258C"/>
    <w:rsid w:val="00884DFB"/>
    <w:rsid w:val="008859AA"/>
    <w:rsid w:val="00890BB4"/>
    <w:rsid w:val="0089156F"/>
    <w:rsid w:val="00894469"/>
    <w:rsid w:val="00897BEB"/>
    <w:rsid w:val="008A3397"/>
    <w:rsid w:val="008A67EA"/>
    <w:rsid w:val="008B061A"/>
    <w:rsid w:val="008B5513"/>
    <w:rsid w:val="008C2538"/>
    <w:rsid w:val="008C50F6"/>
    <w:rsid w:val="008C75B4"/>
    <w:rsid w:val="008C7B3F"/>
    <w:rsid w:val="008D3EF7"/>
    <w:rsid w:val="008E0B57"/>
    <w:rsid w:val="008E0BA4"/>
    <w:rsid w:val="008E7CEB"/>
    <w:rsid w:val="008F026A"/>
    <w:rsid w:val="008F0FA7"/>
    <w:rsid w:val="008F23AA"/>
    <w:rsid w:val="00905416"/>
    <w:rsid w:val="00911D2E"/>
    <w:rsid w:val="0091286F"/>
    <w:rsid w:val="00916073"/>
    <w:rsid w:val="00916EFF"/>
    <w:rsid w:val="00923EFD"/>
    <w:rsid w:val="00930DED"/>
    <w:rsid w:val="00934C67"/>
    <w:rsid w:val="009403AC"/>
    <w:rsid w:val="009408C7"/>
    <w:rsid w:val="00957900"/>
    <w:rsid w:val="00957B5E"/>
    <w:rsid w:val="00964654"/>
    <w:rsid w:val="00975EC3"/>
    <w:rsid w:val="00976886"/>
    <w:rsid w:val="00977641"/>
    <w:rsid w:val="00980C86"/>
    <w:rsid w:val="00983851"/>
    <w:rsid w:val="00991D98"/>
    <w:rsid w:val="0099481F"/>
    <w:rsid w:val="00995F68"/>
    <w:rsid w:val="00996024"/>
    <w:rsid w:val="009A240E"/>
    <w:rsid w:val="009A3A34"/>
    <w:rsid w:val="009B007F"/>
    <w:rsid w:val="009D4F37"/>
    <w:rsid w:val="009D7606"/>
    <w:rsid w:val="009E64EE"/>
    <w:rsid w:val="009E7068"/>
    <w:rsid w:val="009F5EF8"/>
    <w:rsid w:val="00A015D3"/>
    <w:rsid w:val="00A02BB9"/>
    <w:rsid w:val="00A04937"/>
    <w:rsid w:val="00A10615"/>
    <w:rsid w:val="00A217DC"/>
    <w:rsid w:val="00A22C1B"/>
    <w:rsid w:val="00A248FB"/>
    <w:rsid w:val="00A27BC4"/>
    <w:rsid w:val="00A34621"/>
    <w:rsid w:val="00A402A0"/>
    <w:rsid w:val="00A406F2"/>
    <w:rsid w:val="00A47062"/>
    <w:rsid w:val="00A502A3"/>
    <w:rsid w:val="00A5234F"/>
    <w:rsid w:val="00A52CD1"/>
    <w:rsid w:val="00A54EB5"/>
    <w:rsid w:val="00A56B19"/>
    <w:rsid w:val="00A62C86"/>
    <w:rsid w:val="00A8069F"/>
    <w:rsid w:val="00A81C2B"/>
    <w:rsid w:val="00A84BA0"/>
    <w:rsid w:val="00A90A8F"/>
    <w:rsid w:val="00AA0CB8"/>
    <w:rsid w:val="00AA3740"/>
    <w:rsid w:val="00AA79A5"/>
    <w:rsid w:val="00AB21EA"/>
    <w:rsid w:val="00AB3D2C"/>
    <w:rsid w:val="00AC10CD"/>
    <w:rsid w:val="00AC3335"/>
    <w:rsid w:val="00AC5C59"/>
    <w:rsid w:val="00AD3BB0"/>
    <w:rsid w:val="00AD3CED"/>
    <w:rsid w:val="00AD5141"/>
    <w:rsid w:val="00AE0956"/>
    <w:rsid w:val="00AE7204"/>
    <w:rsid w:val="00AE7669"/>
    <w:rsid w:val="00AF7A9B"/>
    <w:rsid w:val="00B120B7"/>
    <w:rsid w:val="00B15695"/>
    <w:rsid w:val="00B23750"/>
    <w:rsid w:val="00B243FB"/>
    <w:rsid w:val="00B3567E"/>
    <w:rsid w:val="00B44A84"/>
    <w:rsid w:val="00B66076"/>
    <w:rsid w:val="00B6783A"/>
    <w:rsid w:val="00B712BD"/>
    <w:rsid w:val="00B74641"/>
    <w:rsid w:val="00B94522"/>
    <w:rsid w:val="00B95FB7"/>
    <w:rsid w:val="00BA0933"/>
    <w:rsid w:val="00BA13C6"/>
    <w:rsid w:val="00BA1D3B"/>
    <w:rsid w:val="00BA5B33"/>
    <w:rsid w:val="00BB01AF"/>
    <w:rsid w:val="00BB0260"/>
    <w:rsid w:val="00BB31F8"/>
    <w:rsid w:val="00BB4609"/>
    <w:rsid w:val="00BC0044"/>
    <w:rsid w:val="00BC709E"/>
    <w:rsid w:val="00BD38C1"/>
    <w:rsid w:val="00BE0E8D"/>
    <w:rsid w:val="00BE10E2"/>
    <w:rsid w:val="00BF264C"/>
    <w:rsid w:val="00BF767B"/>
    <w:rsid w:val="00C02832"/>
    <w:rsid w:val="00C1165D"/>
    <w:rsid w:val="00C12A52"/>
    <w:rsid w:val="00C212CC"/>
    <w:rsid w:val="00C24782"/>
    <w:rsid w:val="00C2497B"/>
    <w:rsid w:val="00C26DDE"/>
    <w:rsid w:val="00C35BA1"/>
    <w:rsid w:val="00C40B6E"/>
    <w:rsid w:val="00C507F5"/>
    <w:rsid w:val="00C52A8D"/>
    <w:rsid w:val="00C544FB"/>
    <w:rsid w:val="00C615D5"/>
    <w:rsid w:val="00C6750E"/>
    <w:rsid w:val="00C70B9E"/>
    <w:rsid w:val="00C71BE8"/>
    <w:rsid w:val="00C7553E"/>
    <w:rsid w:val="00C7596D"/>
    <w:rsid w:val="00C76169"/>
    <w:rsid w:val="00C775B3"/>
    <w:rsid w:val="00C83BCC"/>
    <w:rsid w:val="00C85736"/>
    <w:rsid w:val="00C9089A"/>
    <w:rsid w:val="00C93801"/>
    <w:rsid w:val="00C94F3A"/>
    <w:rsid w:val="00CA1030"/>
    <w:rsid w:val="00CA2ABA"/>
    <w:rsid w:val="00CA341B"/>
    <w:rsid w:val="00CA7B44"/>
    <w:rsid w:val="00CB3760"/>
    <w:rsid w:val="00CB488F"/>
    <w:rsid w:val="00CB587E"/>
    <w:rsid w:val="00CB6142"/>
    <w:rsid w:val="00CB7999"/>
    <w:rsid w:val="00CC1B8F"/>
    <w:rsid w:val="00CC3ABB"/>
    <w:rsid w:val="00CC799E"/>
    <w:rsid w:val="00CD0267"/>
    <w:rsid w:val="00CE7D42"/>
    <w:rsid w:val="00CF6902"/>
    <w:rsid w:val="00CF6C2E"/>
    <w:rsid w:val="00D04976"/>
    <w:rsid w:val="00D04F8D"/>
    <w:rsid w:val="00D068AE"/>
    <w:rsid w:val="00D07321"/>
    <w:rsid w:val="00D13AD9"/>
    <w:rsid w:val="00D46344"/>
    <w:rsid w:val="00D506B8"/>
    <w:rsid w:val="00D53FDE"/>
    <w:rsid w:val="00D63F1C"/>
    <w:rsid w:val="00D70895"/>
    <w:rsid w:val="00D709F7"/>
    <w:rsid w:val="00D7261E"/>
    <w:rsid w:val="00D74277"/>
    <w:rsid w:val="00D757E9"/>
    <w:rsid w:val="00D75DBC"/>
    <w:rsid w:val="00D77A05"/>
    <w:rsid w:val="00D8136E"/>
    <w:rsid w:val="00D83D4D"/>
    <w:rsid w:val="00D87D26"/>
    <w:rsid w:val="00D97EB6"/>
    <w:rsid w:val="00DA160C"/>
    <w:rsid w:val="00DA325C"/>
    <w:rsid w:val="00DB0EF0"/>
    <w:rsid w:val="00DB6DC7"/>
    <w:rsid w:val="00DC4D35"/>
    <w:rsid w:val="00DC5A47"/>
    <w:rsid w:val="00DD5D79"/>
    <w:rsid w:val="00DE07FF"/>
    <w:rsid w:val="00E05DDC"/>
    <w:rsid w:val="00E06159"/>
    <w:rsid w:val="00E06DEA"/>
    <w:rsid w:val="00E137FA"/>
    <w:rsid w:val="00E14189"/>
    <w:rsid w:val="00E17636"/>
    <w:rsid w:val="00E176F5"/>
    <w:rsid w:val="00E17C0A"/>
    <w:rsid w:val="00E20980"/>
    <w:rsid w:val="00E2125B"/>
    <w:rsid w:val="00E250A2"/>
    <w:rsid w:val="00E30248"/>
    <w:rsid w:val="00E311B7"/>
    <w:rsid w:val="00E3699A"/>
    <w:rsid w:val="00E45E31"/>
    <w:rsid w:val="00E46718"/>
    <w:rsid w:val="00E47324"/>
    <w:rsid w:val="00E5072B"/>
    <w:rsid w:val="00E52BAB"/>
    <w:rsid w:val="00E613C4"/>
    <w:rsid w:val="00E625E0"/>
    <w:rsid w:val="00E639E6"/>
    <w:rsid w:val="00E716E5"/>
    <w:rsid w:val="00E76312"/>
    <w:rsid w:val="00E764AE"/>
    <w:rsid w:val="00E83214"/>
    <w:rsid w:val="00E90023"/>
    <w:rsid w:val="00E90C7A"/>
    <w:rsid w:val="00E92F62"/>
    <w:rsid w:val="00E94A2F"/>
    <w:rsid w:val="00E94DAC"/>
    <w:rsid w:val="00EA79C5"/>
    <w:rsid w:val="00EA7EC5"/>
    <w:rsid w:val="00EB0B1D"/>
    <w:rsid w:val="00EB711A"/>
    <w:rsid w:val="00EC6C8A"/>
    <w:rsid w:val="00ED1A60"/>
    <w:rsid w:val="00ED5395"/>
    <w:rsid w:val="00EE02C8"/>
    <w:rsid w:val="00EE16B9"/>
    <w:rsid w:val="00EE170B"/>
    <w:rsid w:val="00EE5443"/>
    <w:rsid w:val="00EE6812"/>
    <w:rsid w:val="00EF015F"/>
    <w:rsid w:val="00EF52C2"/>
    <w:rsid w:val="00EF612E"/>
    <w:rsid w:val="00F03093"/>
    <w:rsid w:val="00F03404"/>
    <w:rsid w:val="00F0653F"/>
    <w:rsid w:val="00F077BB"/>
    <w:rsid w:val="00F13A6E"/>
    <w:rsid w:val="00F13AED"/>
    <w:rsid w:val="00F14C6A"/>
    <w:rsid w:val="00F250CC"/>
    <w:rsid w:val="00F33301"/>
    <w:rsid w:val="00F34AEE"/>
    <w:rsid w:val="00F37AA2"/>
    <w:rsid w:val="00F55EDD"/>
    <w:rsid w:val="00F56D4B"/>
    <w:rsid w:val="00F6537C"/>
    <w:rsid w:val="00F67C7D"/>
    <w:rsid w:val="00F7292F"/>
    <w:rsid w:val="00F76BCB"/>
    <w:rsid w:val="00F8500D"/>
    <w:rsid w:val="00F90D7E"/>
    <w:rsid w:val="00F91374"/>
    <w:rsid w:val="00F92461"/>
    <w:rsid w:val="00F929AC"/>
    <w:rsid w:val="00F9525D"/>
    <w:rsid w:val="00F957A5"/>
    <w:rsid w:val="00FA30F6"/>
    <w:rsid w:val="00FA6FC0"/>
    <w:rsid w:val="00FA7AA8"/>
    <w:rsid w:val="00FB5680"/>
    <w:rsid w:val="00FB6943"/>
    <w:rsid w:val="00FB71F1"/>
    <w:rsid w:val="00FC1FE4"/>
    <w:rsid w:val="00FC5C29"/>
    <w:rsid w:val="00FD210E"/>
    <w:rsid w:val="00FD2A70"/>
    <w:rsid w:val="00FE27AF"/>
    <w:rsid w:val="00FF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8A2E02"/>
  <w15:docId w15:val="{0F217461-5C46-4F9F-95A0-04A8AC59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9156F"/>
    <w:rPr>
      <w:sz w:val="24"/>
      <w:szCs w:val="24"/>
      <w:lang w:val="uk-UA" w:eastAsia="uk-UA"/>
    </w:rPr>
  </w:style>
  <w:style w:type="paragraph" w:styleId="1">
    <w:name w:val="heading 1"/>
    <w:basedOn w:val="a"/>
    <w:next w:val="a"/>
    <w:qFormat/>
    <w:pPr>
      <w:keepNext/>
      <w:widowControl w:val="0"/>
      <w:snapToGrid w:val="0"/>
      <w:spacing w:after="240" w:line="480" w:lineRule="atLeast"/>
      <w:ind w:left="720" w:hanging="720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qFormat/>
    <w:pPr>
      <w:spacing w:line="480" w:lineRule="atLeast"/>
      <w:outlineLvl w:val="1"/>
    </w:pPr>
    <w:rPr>
      <w:b/>
    </w:rPr>
  </w:style>
  <w:style w:type="paragraph" w:styleId="3">
    <w:name w:val="heading 3"/>
    <w:basedOn w:val="a"/>
    <w:next w:val="a"/>
    <w:qFormat/>
    <w:pPr>
      <w:spacing w:line="480" w:lineRule="atLeast"/>
      <w:jc w:val="center"/>
      <w:outlineLvl w:val="2"/>
    </w:pPr>
    <w:rPr>
      <w:b/>
    </w:rPr>
  </w:style>
  <w:style w:type="paragraph" w:styleId="4">
    <w:name w:val="heading 4"/>
    <w:basedOn w:val="a"/>
    <w:next w:val="a"/>
    <w:qFormat/>
    <w:pPr>
      <w:widowControl w:val="0"/>
      <w:snapToGrid w:val="0"/>
      <w:spacing w:line="480" w:lineRule="atLeast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spacing w:before="3600" w:after="280"/>
      <w:jc w:val="center"/>
    </w:pPr>
    <w:rPr>
      <w:sz w:val="28"/>
      <w:szCs w:val="28"/>
    </w:rPr>
  </w:style>
  <w:style w:type="character" w:customStyle="1" w:styleId="a4">
    <w:name w:val="Основний текст Знак"/>
    <w:basedOn w:val="a0"/>
    <w:link w:val="a5"/>
    <w:locked/>
    <w:rPr>
      <w:snapToGrid w:val="0"/>
      <w:sz w:val="24"/>
      <w:szCs w:val="24"/>
      <w:lang w:val="uk-UA" w:eastAsia="uk-UA" w:bidi="uk-UA"/>
    </w:rPr>
  </w:style>
  <w:style w:type="paragraph" w:styleId="a5">
    <w:name w:val="Body Text"/>
    <w:basedOn w:val="a"/>
    <w:link w:val="a4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a6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Listlevel1">
    <w:name w:val="List level 1"/>
    <w:basedOn w:val="a"/>
    <w:pPr>
      <w:numPr>
        <w:numId w:val="2"/>
      </w:numPr>
      <w:spacing w:line="480" w:lineRule="atLeast"/>
    </w:pPr>
    <w:rPr>
      <w:lang w:bidi="uk-UA"/>
    </w:rPr>
  </w:style>
  <w:style w:type="paragraph" w:customStyle="1" w:styleId="Listlevel2">
    <w:name w:val="List level 2"/>
    <w:basedOn w:val="a"/>
    <w:pPr>
      <w:numPr>
        <w:numId w:val="4"/>
      </w:numPr>
      <w:tabs>
        <w:tab w:val="clear" w:pos="936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Listlevel3">
    <w:name w:val="List level 3"/>
    <w:basedOn w:val="a"/>
    <w:pPr>
      <w:numPr>
        <w:numId w:val="6"/>
      </w:numPr>
      <w:tabs>
        <w:tab w:val="clear" w:pos="2088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Reference">
    <w:name w:val="Reference"/>
    <w:basedOn w:val="a"/>
    <w:pPr>
      <w:spacing w:before="240" w:line="480" w:lineRule="atLeast"/>
      <w:ind w:left="720" w:hanging="720"/>
    </w:pPr>
    <w:rPr>
      <w:lang w:bidi="uk-UA"/>
    </w:rPr>
  </w:style>
  <w:style w:type="paragraph" w:customStyle="1" w:styleId="Checklistitem">
    <w:name w:val="Checklist item"/>
    <w:basedOn w:val="a"/>
    <w:pPr>
      <w:widowControl w:val="0"/>
      <w:numPr>
        <w:numId w:val="8"/>
      </w:numPr>
      <w:snapToGrid w:val="0"/>
      <w:spacing w:before="240"/>
    </w:pPr>
    <w:rPr>
      <w:rFonts w:ascii="Arial" w:hAnsi="Arial" w:cs="Arial"/>
      <w:lang w:bidi="uk-UA"/>
    </w:rPr>
  </w:style>
  <w:style w:type="paragraph" w:customStyle="1" w:styleId="Checklisttitle">
    <w:name w:val="Checklist title"/>
    <w:basedOn w:val="a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bidi="uk-UA"/>
    </w:rPr>
  </w:style>
  <w:style w:type="paragraph" w:customStyle="1" w:styleId="Checklistnumberedheading">
    <w:name w:val="Checklist numbered heading"/>
    <w:basedOn w:val="a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bidi="uk-UA"/>
    </w:r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styleId="a9">
    <w:name w:val="header"/>
    <w:basedOn w:val="a"/>
    <w:link w:val="aa"/>
    <w:rsid w:val="002A4335"/>
    <w:pPr>
      <w:tabs>
        <w:tab w:val="center" w:pos="4819"/>
        <w:tab w:val="right" w:pos="9639"/>
      </w:tabs>
    </w:pPr>
  </w:style>
  <w:style w:type="character" w:customStyle="1" w:styleId="aa">
    <w:name w:val="Верхній колонтитул Знак"/>
    <w:basedOn w:val="a0"/>
    <w:link w:val="a9"/>
    <w:rsid w:val="002A4335"/>
    <w:rPr>
      <w:sz w:val="24"/>
      <w:szCs w:val="24"/>
      <w:lang w:val="uk-UA" w:eastAsia="uk-UA"/>
    </w:rPr>
  </w:style>
  <w:style w:type="table" w:styleId="ab">
    <w:name w:val="Table Grid"/>
    <w:basedOn w:val="a1"/>
    <w:rsid w:val="00657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827D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YSTAL\AppData\Roaming\Microsoft\Templates\&#1050;&#1086;&#1085;&#1089;&#1087;&#1077;&#1082;&#1090;%20&#1096;&#1082;&#1110;&#1083;&#1100;&#1085;&#1086;&#1111;%20&#1076;&#1086;&#1087;&#1086;&#1074;&#1110;&#1076;&#11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360401dd-760e-448c-b001-b4002b6d12d2">false</MarketSpecific>
    <ApprovalStatus xmlns="360401dd-760e-448c-b001-b4002b6d12d2">InProgress</ApprovalStatus>
    <LocComments xmlns="360401dd-760e-448c-b001-b4002b6d12d2" xsi:nil="true"/>
    <DirectSourceMarket xmlns="360401dd-760e-448c-b001-b4002b6d12d2">english</DirectSourceMarket>
    <ThumbnailAssetId xmlns="360401dd-760e-448c-b001-b4002b6d12d2" xsi:nil="true"/>
    <PrimaryImageGen xmlns="360401dd-760e-448c-b001-b4002b6d12d2">true</PrimaryImageGen>
    <LegacyData xmlns="360401dd-760e-448c-b001-b4002b6d12d2" xsi:nil="true"/>
    <TPFriendlyName xmlns="360401dd-760e-448c-b001-b4002b6d12d2" xsi:nil="true"/>
    <NumericId xmlns="360401dd-760e-448c-b001-b4002b6d12d2" xsi:nil="true"/>
    <LocRecommendedHandoff xmlns="360401dd-760e-448c-b001-b4002b6d12d2" xsi:nil="true"/>
    <BlockPublish xmlns="360401dd-760e-448c-b001-b4002b6d12d2">false</BlockPublish>
    <BusinessGroup xmlns="360401dd-760e-448c-b001-b4002b6d12d2" xsi:nil="true"/>
    <OpenTemplate xmlns="360401dd-760e-448c-b001-b4002b6d12d2">true</OpenTemplate>
    <SourceTitle xmlns="360401dd-760e-448c-b001-b4002b6d12d2">Outline for school report</SourceTitle>
    <APEditor xmlns="360401dd-760e-448c-b001-b4002b6d12d2">
      <UserInfo>
        <DisplayName/>
        <AccountId xsi:nil="true"/>
        <AccountType/>
      </UserInfo>
    </APEditor>
    <UALocComments xmlns="360401dd-760e-448c-b001-b4002b6d12d2">2007 Template UpLeveling Do Not HandOff</UALocComments>
    <IntlLangReviewDate xmlns="360401dd-760e-448c-b001-b4002b6d12d2" xsi:nil="true"/>
    <PublishStatusLookup xmlns="360401dd-760e-448c-b001-b4002b6d12d2">
      <Value>219434</Value>
      <Value>219437</Value>
    </PublishStatusLookup>
    <ParentAssetId xmlns="360401dd-760e-448c-b001-b4002b6d12d2" xsi:nil="true"/>
    <FeatureTagsTaxHTField0 xmlns="360401dd-760e-448c-b001-b4002b6d12d2">
      <Terms xmlns="http://schemas.microsoft.com/office/infopath/2007/PartnerControls"/>
    </FeatureTagsTaxHTField0>
    <MachineTranslated xmlns="360401dd-760e-448c-b001-b4002b6d12d2">false</MachineTranslated>
    <Providers xmlns="360401dd-760e-448c-b001-b4002b6d12d2" xsi:nil="true"/>
    <OriginalSourceMarket xmlns="360401dd-760e-448c-b001-b4002b6d12d2">english</OriginalSourceMarket>
    <APDescription xmlns="360401dd-760e-448c-b001-b4002b6d12d2" xsi:nil="true"/>
    <ContentItem xmlns="360401dd-760e-448c-b001-b4002b6d12d2" xsi:nil="true"/>
    <ClipArtFilename xmlns="360401dd-760e-448c-b001-b4002b6d12d2" xsi:nil="true"/>
    <TPInstallLocation xmlns="360401dd-760e-448c-b001-b4002b6d12d2" xsi:nil="true"/>
    <TimesCloned xmlns="360401dd-760e-448c-b001-b4002b6d12d2" xsi:nil="true"/>
    <PublishTargets xmlns="360401dd-760e-448c-b001-b4002b6d12d2">OfficeOnline,OfficeOnlineVNext</PublishTargets>
    <AcquiredFrom xmlns="360401dd-760e-448c-b001-b4002b6d12d2">Internal MS</AcquiredFrom>
    <AssetStart xmlns="360401dd-760e-448c-b001-b4002b6d12d2">2012-01-06T18:26:00+00:00</AssetStart>
    <FriendlyTitle xmlns="360401dd-760e-448c-b001-b4002b6d12d2" xsi:nil="true"/>
    <Provider xmlns="360401dd-760e-448c-b001-b4002b6d12d2" xsi:nil="true"/>
    <LastHandOff xmlns="360401dd-760e-448c-b001-b4002b6d12d2" xsi:nil="true"/>
    <Manager xmlns="360401dd-760e-448c-b001-b4002b6d12d2" xsi:nil="true"/>
    <UALocRecommendation xmlns="360401dd-760e-448c-b001-b4002b6d12d2">Localize</UALocRecommendation>
    <ArtSampleDocs xmlns="360401dd-760e-448c-b001-b4002b6d12d2" xsi:nil="true"/>
    <UACurrentWords xmlns="360401dd-760e-448c-b001-b4002b6d12d2" xsi:nil="true"/>
    <TPClientViewer xmlns="360401dd-760e-448c-b001-b4002b6d12d2" xsi:nil="true"/>
    <TemplateStatus xmlns="360401dd-760e-448c-b001-b4002b6d12d2">Complete</TemplateStatus>
    <ShowIn xmlns="360401dd-760e-448c-b001-b4002b6d12d2">Show everywhere</ShowIn>
    <CSXHash xmlns="360401dd-760e-448c-b001-b4002b6d12d2" xsi:nil="true"/>
    <Downloads xmlns="360401dd-760e-448c-b001-b4002b6d12d2">0</Downloads>
    <VoteCount xmlns="360401dd-760e-448c-b001-b4002b6d12d2" xsi:nil="true"/>
    <OOCacheId xmlns="360401dd-760e-448c-b001-b4002b6d12d2" xsi:nil="true"/>
    <IsDeleted xmlns="360401dd-760e-448c-b001-b4002b6d12d2">false</IsDeleted>
    <InternalTagsTaxHTField0 xmlns="360401dd-760e-448c-b001-b4002b6d12d2">
      <Terms xmlns="http://schemas.microsoft.com/office/infopath/2007/PartnerControls"/>
    </InternalTagsTaxHTField0>
    <UANotes xmlns="360401dd-760e-448c-b001-b4002b6d12d2">2003 to 2007 conversion</UANotes>
    <AssetExpire xmlns="360401dd-760e-448c-b001-b4002b6d12d2">2035-01-01T08:00:00+00:00</AssetExpire>
    <CSXSubmissionMarket xmlns="360401dd-760e-448c-b001-b4002b6d12d2" xsi:nil="true"/>
    <DSATActionTaken xmlns="360401dd-760e-448c-b001-b4002b6d12d2" xsi:nil="true"/>
    <SubmitterId xmlns="360401dd-760e-448c-b001-b4002b6d12d2" xsi:nil="true"/>
    <EditorialTags xmlns="360401dd-760e-448c-b001-b4002b6d12d2" xsi:nil="true"/>
    <TPExecutable xmlns="360401dd-760e-448c-b001-b4002b6d12d2" xsi:nil="true"/>
    <CSXSubmissionDate xmlns="360401dd-760e-448c-b001-b4002b6d12d2" xsi:nil="true"/>
    <CSXUpdate xmlns="360401dd-760e-448c-b001-b4002b6d12d2">false</CSXUpdate>
    <AssetType xmlns="360401dd-760e-448c-b001-b4002b6d12d2">TP</AssetType>
    <ApprovalLog xmlns="360401dd-760e-448c-b001-b4002b6d12d2" xsi:nil="true"/>
    <BugNumber xmlns="360401dd-760e-448c-b001-b4002b6d12d2" xsi:nil="true"/>
    <OriginAsset xmlns="360401dd-760e-448c-b001-b4002b6d12d2" xsi:nil="true"/>
    <TPComponent xmlns="360401dd-760e-448c-b001-b4002b6d12d2" xsi:nil="true"/>
    <Milestone xmlns="360401dd-760e-448c-b001-b4002b6d12d2" xsi:nil="true"/>
    <RecommendationsModifier xmlns="360401dd-760e-448c-b001-b4002b6d12d2" xsi:nil="true"/>
    <AssetId xmlns="360401dd-760e-448c-b001-b4002b6d12d2">TP102811601</AssetId>
    <PolicheckWords xmlns="360401dd-760e-448c-b001-b4002b6d12d2" xsi:nil="true"/>
    <TPLaunchHelpLink xmlns="360401dd-760e-448c-b001-b4002b6d12d2" xsi:nil="true"/>
    <IntlLocPriority xmlns="360401dd-760e-448c-b001-b4002b6d12d2" xsi:nil="true"/>
    <TPApplication xmlns="360401dd-760e-448c-b001-b4002b6d12d2" xsi:nil="true"/>
    <IntlLangReviewer xmlns="360401dd-760e-448c-b001-b4002b6d12d2" xsi:nil="true"/>
    <HandoffToMSDN xmlns="360401dd-760e-448c-b001-b4002b6d12d2" xsi:nil="true"/>
    <PlannedPubDate xmlns="360401dd-760e-448c-b001-b4002b6d12d2" xsi:nil="true"/>
    <CrawlForDependencies xmlns="360401dd-760e-448c-b001-b4002b6d12d2">false</CrawlForDependencies>
    <LocLastLocAttemptVersionLookup xmlns="360401dd-760e-448c-b001-b4002b6d12d2">758016</LocLastLocAttemptVersionLookup>
    <TrustLevel xmlns="360401dd-760e-448c-b001-b4002b6d12d2">1 Microsoft Managed Content</TrustLevel>
    <CampaignTagsTaxHTField0 xmlns="360401dd-760e-448c-b001-b4002b6d12d2">
      <Terms xmlns="http://schemas.microsoft.com/office/infopath/2007/PartnerControls"/>
    </CampaignTagsTaxHTField0>
    <TPNamespace xmlns="360401dd-760e-448c-b001-b4002b6d12d2" xsi:nil="true"/>
    <TaxCatchAll xmlns="360401dd-760e-448c-b001-b4002b6d12d2"/>
    <IsSearchable xmlns="360401dd-760e-448c-b001-b4002b6d12d2">true</IsSearchable>
    <TemplateTemplateType xmlns="360401dd-760e-448c-b001-b4002b6d12d2">Word 2007 Default</TemplateTemplateType>
    <Markets xmlns="360401dd-760e-448c-b001-b4002b6d12d2"/>
    <IntlLangReview xmlns="360401dd-760e-448c-b001-b4002b6d12d2">false</IntlLangReview>
    <UAProjectedTotalWords xmlns="360401dd-760e-448c-b001-b4002b6d12d2" xsi:nil="true"/>
    <OutputCachingOn xmlns="360401dd-760e-448c-b001-b4002b6d12d2">false</OutputCachingOn>
    <LocMarketGroupTiers2 xmlns="360401dd-760e-448c-b001-b4002b6d12d2">,t:Tier 1,t:Tier 2,t:Tier 3,</LocMarketGroupTiers2>
    <APAuthor xmlns="360401dd-760e-448c-b001-b4002b6d12d2">
      <UserInfo>
        <DisplayName/>
        <AccountId>2721</AccountId>
        <AccountType/>
      </UserInfo>
    </APAuthor>
    <TPCommandLine xmlns="360401dd-760e-448c-b001-b4002b6d12d2" xsi:nil="true"/>
    <LocManualTestRequired xmlns="360401dd-760e-448c-b001-b4002b6d12d2">false</LocManualTestRequired>
    <TPAppVersion xmlns="360401dd-760e-448c-b001-b4002b6d12d2" xsi:nil="true"/>
    <EditorialStatus xmlns="360401dd-760e-448c-b001-b4002b6d12d2" xsi:nil="true"/>
    <LastModifiedDateTime xmlns="360401dd-760e-448c-b001-b4002b6d12d2" xsi:nil="true"/>
    <TPLaunchHelpLinkType xmlns="360401dd-760e-448c-b001-b4002b6d12d2">Template</TPLaunchHelpLinkType>
    <OriginalRelease xmlns="360401dd-760e-448c-b001-b4002b6d12d2">14</OriginalRelease>
    <ScenarioTagsTaxHTField0 xmlns="360401dd-760e-448c-b001-b4002b6d12d2">
      <Terms xmlns="http://schemas.microsoft.com/office/infopath/2007/PartnerControls"/>
    </ScenarioTagsTaxHTField0>
    <LocalizationTagsTaxHTField0 xmlns="360401dd-760e-448c-b001-b4002b6d12d2">
      <Terms xmlns="http://schemas.microsoft.com/office/infopath/2007/PartnerControls"/>
    </LocalizationTagsTaxHTField0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98F566CBBF44DA4180A6A1C2AF3AC0E104001C4FC99F8281AF45831A18891735BEB6" ma:contentTypeVersion="56" ma:contentTypeDescription="Create a new document." ma:contentTypeScope="" ma:versionID="b7173fa2c26ba86d94d6d27ce81b110f">
  <xsd:schema xmlns:xsd="http://www.w3.org/2001/XMLSchema" xmlns:xs="http://www.w3.org/2001/XMLSchema" xmlns:p="http://schemas.microsoft.com/office/2006/metadata/properties" xmlns:ns2="360401dd-760e-448c-b001-b4002b6d12d2" targetNamespace="http://schemas.microsoft.com/office/2006/metadata/properties" ma:root="true" ma:fieldsID="d16d50da2b575352b2e7d1822738bf13" ns2:_="">
    <xsd:import namespace="360401dd-760e-448c-b001-b4002b6d12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401dd-760e-448c-b001-b4002b6d12d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291684f-a575-4d2a-8581-55941586852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B6C589C3-3D56-4FD6-8F98-0F9A787DEEB7}" ma:internalName="CSXSubmissionMarket" ma:readOnly="false" ma:showField="MarketName" ma:web="360401dd-760e-448c-b001-b4002b6d12d2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1abb3a9a-b7ee-4322-bd60-6ec3d570fe6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05613A9F-690E-47A3-AFA9-4EF05BD38A9E}" ma:internalName="InProjectListLookup" ma:readOnly="true" ma:showField="InProjectLis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6a228ecf-473b-4323-b0cc-83b2fdc4e093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05613A9F-690E-47A3-AFA9-4EF05BD38A9E}" ma:internalName="LastCompleteVersionLookup" ma:readOnly="true" ma:showField="LastComplete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05613A9F-690E-47A3-AFA9-4EF05BD38A9E}" ma:internalName="LastPreviewErrorLookup" ma:readOnly="true" ma:showField="LastPreview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05613A9F-690E-47A3-AFA9-4EF05BD38A9E}" ma:internalName="LastPreviewResultLookup" ma:readOnly="true" ma:showField="LastPreview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05613A9F-690E-47A3-AFA9-4EF05BD38A9E}" ma:internalName="LastPreviewAttemptDateLookup" ma:readOnly="true" ma:showField="LastPreview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05613A9F-690E-47A3-AFA9-4EF05BD38A9E}" ma:internalName="LastPreviewedByLookup" ma:readOnly="true" ma:showField="LastPreview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05613A9F-690E-47A3-AFA9-4EF05BD38A9E}" ma:internalName="LastPreviewTimeLookup" ma:readOnly="true" ma:showField="LastPreview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05613A9F-690E-47A3-AFA9-4EF05BD38A9E}" ma:internalName="LastPreviewVersionLookup" ma:readOnly="true" ma:showField="LastPreview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05613A9F-690E-47A3-AFA9-4EF05BD38A9E}" ma:internalName="LastPublishErrorLookup" ma:readOnly="true" ma:showField="LastPublish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05613A9F-690E-47A3-AFA9-4EF05BD38A9E}" ma:internalName="LastPublishResultLookup" ma:readOnly="true" ma:showField="LastPublish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05613A9F-690E-47A3-AFA9-4EF05BD38A9E}" ma:internalName="LastPublishAttemptDateLookup" ma:readOnly="true" ma:showField="LastPublish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05613A9F-690E-47A3-AFA9-4EF05BD38A9E}" ma:internalName="LastPublishedByLookup" ma:readOnly="true" ma:showField="LastPublish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05613A9F-690E-47A3-AFA9-4EF05BD38A9E}" ma:internalName="LastPublishTimeLookup" ma:readOnly="true" ma:showField="LastPublish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05613A9F-690E-47A3-AFA9-4EF05BD38A9E}" ma:internalName="LastPublishVersionLookup" ma:readOnly="true" ma:showField="LastPublish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9C267394-8C53-48FF-B8CE-2725993CFF14}" ma:internalName="LocLastLocAttemptVersionLookup" ma:readOnly="false" ma:showField="LastLocAttemptVersion" ma:web="360401dd-760e-448c-b001-b4002b6d12d2">
      <xsd:simpleType>
        <xsd:restriction base="dms:Lookup"/>
      </xsd:simpleType>
    </xsd:element>
    <xsd:element name="LocLastLocAttemptVersionTypeLookup" ma:index="71" nillable="true" ma:displayName="Loc Last Loc Attempt Version Type" ma:default="" ma:list="{9C267394-8C53-48FF-B8CE-2725993CFF14}" ma:internalName="LocLastLocAttemptVersionTypeLookup" ma:readOnly="true" ma:showField="LastLocAttemptVersionType" ma:web="360401dd-760e-448c-b001-b4002b6d12d2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9C267394-8C53-48FF-B8CE-2725993CFF14}" ma:internalName="LocNewPublishedVersionLookup" ma:readOnly="true" ma:showField="NewPublishedVersion" ma:web="360401dd-760e-448c-b001-b4002b6d12d2">
      <xsd:simpleType>
        <xsd:restriction base="dms:Lookup"/>
      </xsd:simpleType>
    </xsd:element>
    <xsd:element name="LocOverallHandbackStatusLookup" ma:index="75" nillable="true" ma:displayName="Loc Overall Handback Status" ma:default="" ma:list="{9C267394-8C53-48FF-B8CE-2725993CFF14}" ma:internalName="LocOverallHandbackStatusLookup" ma:readOnly="true" ma:showField="OverallHandbackStatus" ma:web="360401dd-760e-448c-b001-b4002b6d12d2">
      <xsd:simpleType>
        <xsd:restriction base="dms:Lookup"/>
      </xsd:simpleType>
    </xsd:element>
    <xsd:element name="LocOverallLocStatusLookup" ma:index="76" nillable="true" ma:displayName="Loc Overall Localize Status" ma:default="" ma:list="{9C267394-8C53-48FF-B8CE-2725993CFF14}" ma:internalName="LocOverallLocStatusLookup" ma:readOnly="true" ma:showField="OverallLocStatus" ma:web="360401dd-760e-448c-b001-b4002b6d12d2">
      <xsd:simpleType>
        <xsd:restriction base="dms:Lookup"/>
      </xsd:simpleType>
    </xsd:element>
    <xsd:element name="LocOverallPreviewStatusLookup" ma:index="77" nillable="true" ma:displayName="Loc Overall Preview Status" ma:default="" ma:list="{9C267394-8C53-48FF-B8CE-2725993CFF14}" ma:internalName="LocOverallPreviewStatusLookup" ma:readOnly="true" ma:showField="OverallPreviewStatus" ma:web="360401dd-760e-448c-b001-b4002b6d12d2">
      <xsd:simpleType>
        <xsd:restriction base="dms:Lookup"/>
      </xsd:simpleType>
    </xsd:element>
    <xsd:element name="LocOverallPublishStatusLookup" ma:index="78" nillable="true" ma:displayName="Loc Overall Publish Status" ma:default="" ma:list="{9C267394-8C53-48FF-B8CE-2725993CFF14}" ma:internalName="LocOverallPublishStatusLookup" ma:readOnly="true" ma:showField="OverallPublishStatus" ma:web="360401dd-760e-448c-b001-b4002b6d12d2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9C267394-8C53-48FF-B8CE-2725993CFF14}" ma:internalName="LocProcessedForHandoffsLookup" ma:readOnly="true" ma:showField="ProcessedForHandoffs" ma:web="360401dd-760e-448c-b001-b4002b6d12d2">
      <xsd:simpleType>
        <xsd:restriction base="dms:Lookup"/>
      </xsd:simpleType>
    </xsd:element>
    <xsd:element name="LocProcessedForMarketsLookup" ma:index="81" nillable="true" ma:displayName="Loc Processed For Markets" ma:default="" ma:list="{9C267394-8C53-48FF-B8CE-2725993CFF14}" ma:internalName="LocProcessedForMarketsLookup" ma:readOnly="true" ma:showField="ProcessedForMarkets" ma:web="360401dd-760e-448c-b001-b4002b6d12d2">
      <xsd:simpleType>
        <xsd:restriction base="dms:Lookup"/>
      </xsd:simpleType>
    </xsd:element>
    <xsd:element name="LocPublishedDependentAssetsLookup" ma:index="82" nillable="true" ma:displayName="Loc Published Dependent Assets" ma:default="" ma:list="{9C267394-8C53-48FF-B8CE-2725993CFF14}" ma:internalName="LocPublishedDependentAssetsLookup" ma:readOnly="true" ma:showField="PublishedDependentAssets" ma:web="360401dd-760e-448c-b001-b4002b6d12d2">
      <xsd:simpleType>
        <xsd:restriction base="dms:Lookup"/>
      </xsd:simpleType>
    </xsd:element>
    <xsd:element name="LocPublishedLinkedAssetsLookup" ma:index="83" nillable="true" ma:displayName="Loc Published Linked Assets" ma:default="" ma:list="{9C267394-8C53-48FF-B8CE-2725993CFF14}" ma:internalName="LocPublishedLinkedAssetsLookup" ma:readOnly="true" ma:showField="PublishedLinkedAssets" ma:web="360401dd-760e-448c-b001-b4002b6d12d2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7b61706-47a0-414d-b446-69da6b820605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B6C589C3-3D56-4FD6-8F98-0F9A787DEEB7}" ma:internalName="Markets" ma:readOnly="false" ma:showField="MarketNa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05613A9F-690E-47A3-AFA9-4EF05BD38A9E}" ma:internalName="NumOfRatingsLookup" ma:readOnly="true" ma:showField="NumOfRating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05613A9F-690E-47A3-AFA9-4EF05BD38A9E}" ma:internalName="PublishStatusLookup" ma:readOnly="false" ma:showField="PublishStatu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1ed4a50-5893-45d9-8a2e-7533c7e8710a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53ab5541-2daf-4611-96fd-62a823f4d569}" ma:internalName="TaxCatchAll" ma:showField="CatchAllData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53ab5541-2daf-4611-96fd-62a823f4d569}" ma:internalName="TaxCatchAllLabel" ma:readOnly="true" ma:showField="CatchAllDataLabel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93AF23-8A56-48B7-AC3E-A92AB2202AC0}">
  <ds:schemaRefs>
    <ds:schemaRef ds:uri="http://schemas.microsoft.com/office/2006/metadata/properties"/>
    <ds:schemaRef ds:uri="http://schemas.microsoft.com/office/infopath/2007/PartnerControls"/>
    <ds:schemaRef ds:uri="360401dd-760e-448c-b001-b4002b6d12d2"/>
  </ds:schemaRefs>
</ds:datastoreItem>
</file>

<file path=customXml/itemProps2.xml><?xml version="1.0" encoding="utf-8"?>
<ds:datastoreItem xmlns:ds="http://schemas.openxmlformats.org/officeDocument/2006/customXml" ds:itemID="{6FECE8D6-B8C2-4F7B-9EDF-85518DAA75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A2E7BC-9B6C-4C18-9DA8-F12BC8BB1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401dd-760e-448c-b001-b4002b6d12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07F750-2957-45DC-B470-434D23491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Конспект шкільної доповіді.dotx</Template>
  <TotalTime>616</TotalTime>
  <Pages>16</Pages>
  <Words>7538</Words>
  <Characters>4297</Characters>
  <Application>Microsoft Office Word</Application>
  <DocSecurity>0</DocSecurity>
  <Lines>35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НАЗВА ДОПОВІДІ</vt:lpstr>
    </vt:vector>
  </TitlesOfParts>
  <Manager/>
  <Company>Microsoft Corporation</Company>
  <LinksUpToDate>false</LinksUpToDate>
  <CharactersWithSpaces>11812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</dc:creator>
  <cp:keywords/>
  <dc:description/>
  <cp:lastModifiedBy>Вадим Войцеховський</cp:lastModifiedBy>
  <cp:revision>1404</cp:revision>
  <dcterms:created xsi:type="dcterms:W3CDTF">2025-09-19T09:20:00Z</dcterms:created>
  <dcterms:modified xsi:type="dcterms:W3CDTF">2025-10-21T17:46:00Z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TC010183721058</vt:lpwstr>
  </property>
  <property fmtid="{D5CDD505-2E9C-101B-9397-08002B2CF9AE}" pid="3" name="InternalTags">
    <vt:lpwstr/>
  </property>
  <property fmtid="{D5CDD505-2E9C-101B-9397-08002B2CF9AE}" pid="4" name="ContentTypeId">
    <vt:lpwstr>0x01010098F566CBBF44DA4180A6A1C2AF3AC0E104001C4FC99F8281AF45831A18891735BEB6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5350900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