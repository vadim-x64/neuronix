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C140" w14:textId="24298B71" w:rsidR="003F0C0A" w:rsidRPr="008637A7" w:rsidRDefault="00F03093" w:rsidP="008819C2">
      <w:pPr>
        <w:pStyle w:val="a3"/>
        <w:rPr>
          <w:noProof/>
          <w:color w:val="000000" w:themeColor="text1"/>
        </w:rPr>
      </w:pPr>
      <w:r w:rsidRPr="008637A7">
        <w:rPr>
          <w:noProof/>
          <w:color w:val="000000" w:themeColor="text1"/>
        </w:rPr>
        <w:t>Лабораторна</w:t>
      </w:r>
      <w:r w:rsidR="0084324A" w:rsidRPr="008637A7">
        <w:rPr>
          <w:noProof/>
          <w:color w:val="000000" w:themeColor="text1"/>
        </w:rPr>
        <w:t xml:space="preserve"> робота №</w:t>
      </w:r>
      <w:r w:rsidR="00DF21E5">
        <w:rPr>
          <w:noProof/>
          <w:color w:val="000000" w:themeColor="text1"/>
        </w:rPr>
        <w:t>3</w:t>
      </w:r>
    </w:p>
    <w:p w14:paraId="1463B1EA" w14:textId="76119C0A" w:rsidR="003F0C0A" w:rsidRPr="008637A7" w:rsidRDefault="006A21FE" w:rsidP="001D2424">
      <w:pPr>
        <w:jc w:val="center"/>
        <w:rPr>
          <w:noProof/>
          <w:color w:val="000000" w:themeColor="text1"/>
          <w:sz w:val="28"/>
          <w:szCs w:val="28"/>
        </w:rPr>
      </w:pPr>
      <w:r w:rsidRPr="006A21FE">
        <w:rPr>
          <w:noProof/>
          <w:color w:val="000000" w:themeColor="text1"/>
          <w:sz w:val="28"/>
          <w:szCs w:val="28"/>
        </w:rPr>
        <w:t>Прогнозування часових рядів за допомогою нейромереж.</w:t>
      </w:r>
    </w:p>
    <w:p w14:paraId="05F414CB" w14:textId="77777777" w:rsidR="001244CD" w:rsidRPr="008637A7" w:rsidRDefault="001244CD" w:rsidP="0020018B">
      <w:pPr>
        <w:rPr>
          <w:noProof/>
          <w:color w:val="000000" w:themeColor="text1"/>
          <w:sz w:val="28"/>
          <w:szCs w:val="28"/>
        </w:rPr>
      </w:pPr>
    </w:p>
    <w:p w14:paraId="06FBEDFA" w14:textId="56C8093C" w:rsidR="0084324A" w:rsidRPr="008637A7" w:rsidRDefault="0084324A" w:rsidP="008819C2">
      <w:pPr>
        <w:jc w:val="center"/>
        <w:rPr>
          <w:noProof/>
          <w:color w:val="000000" w:themeColor="text1"/>
          <w:sz w:val="28"/>
          <w:szCs w:val="28"/>
        </w:rPr>
      </w:pPr>
      <w:r w:rsidRPr="008637A7">
        <w:rPr>
          <w:noProof/>
          <w:color w:val="000000" w:themeColor="text1"/>
          <w:sz w:val="28"/>
          <w:szCs w:val="28"/>
        </w:rPr>
        <w:t>Войцеховський Вадим ПД-31</w:t>
      </w:r>
    </w:p>
    <w:p w14:paraId="629D3C90" w14:textId="77FC356A" w:rsidR="00650B9C" w:rsidRPr="008637A7" w:rsidRDefault="00440144" w:rsidP="008819C2">
      <w:pPr>
        <w:jc w:val="center"/>
        <w:rPr>
          <w:noProof/>
          <w:color w:val="000000" w:themeColor="text1"/>
          <w:sz w:val="28"/>
          <w:szCs w:val="28"/>
        </w:rPr>
        <w:sectPr w:rsidR="00650B9C" w:rsidRPr="008637A7" w:rsidSect="003F0C0A">
          <w:pgSz w:w="11907" w:h="16839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r>
        <w:rPr>
          <w:noProof/>
          <w:color w:val="000000" w:themeColor="text1"/>
          <w:sz w:val="28"/>
          <w:szCs w:val="28"/>
        </w:rPr>
        <w:t>12</w:t>
      </w:r>
      <w:r w:rsidR="0084324A" w:rsidRPr="008637A7">
        <w:rPr>
          <w:noProof/>
          <w:color w:val="000000" w:themeColor="text1"/>
          <w:sz w:val="28"/>
          <w:szCs w:val="28"/>
        </w:rPr>
        <w:t>.</w:t>
      </w:r>
      <w:r w:rsidR="000E4062">
        <w:rPr>
          <w:noProof/>
          <w:color w:val="000000" w:themeColor="text1"/>
          <w:sz w:val="28"/>
          <w:szCs w:val="28"/>
        </w:rPr>
        <w:t>1</w:t>
      </w:r>
      <w:r>
        <w:rPr>
          <w:noProof/>
          <w:color w:val="000000" w:themeColor="text1"/>
          <w:sz w:val="28"/>
          <w:szCs w:val="28"/>
        </w:rPr>
        <w:t>1</w:t>
      </w:r>
      <w:r w:rsidR="0084324A" w:rsidRPr="008637A7">
        <w:rPr>
          <w:noProof/>
          <w:color w:val="000000" w:themeColor="text1"/>
          <w:sz w:val="28"/>
          <w:szCs w:val="28"/>
        </w:rPr>
        <w:t>.2025</w:t>
      </w:r>
    </w:p>
    <w:p w14:paraId="1BF83B77" w14:textId="4FAB5D21" w:rsidR="00FD71FC" w:rsidRPr="00C66A25" w:rsidRDefault="00A90473" w:rsidP="00C85BE2">
      <w:pPr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t>ів</w:t>
      </w:r>
    </w:p>
    <w:sectPr w:rsidR="00FD71FC" w:rsidRPr="00C66A25" w:rsidSect="003F0C0A">
      <w:pgSz w:w="11907" w:h="16839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EB0BD" w14:textId="77777777" w:rsidR="003346C1" w:rsidRDefault="003346C1">
      <w:r>
        <w:separator/>
      </w:r>
    </w:p>
  </w:endnote>
  <w:endnote w:type="continuationSeparator" w:id="0">
    <w:p w14:paraId="55EEF1F4" w14:textId="77777777" w:rsidR="003346C1" w:rsidRDefault="00334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F0774" w14:textId="77777777" w:rsidR="003346C1" w:rsidRDefault="003346C1">
      <w:r>
        <w:separator/>
      </w:r>
    </w:p>
  </w:footnote>
  <w:footnote w:type="continuationSeparator" w:id="0">
    <w:p w14:paraId="1EE77390" w14:textId="77777777" w:rsidR="003346C1" w:rsidRDefault="003346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7545CAA"/>
    <w:lvl w:ilvl="0">
      <w:numFmt w:val="decimal"/>
      <w:pStyle w:val="Checklistitem"/>
      <w:lvlText w:val="*"/>
      <w:lvlJc w:val="left"/>
      <w:pPr>
        <w:ind w:left="0" w:firstLine="0"/>
      </w:pPr>
    </w:lvl>
  </w:abstractNum>
  <w:abstractNum w:abstractNumId="1" w15:restartNumberingAfterBreak="0">
    <w:nsid w:val="00224203"/>
    <w:multiLevelType w:val="multilevel"/>
    <w:tmpl w:val="7546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C36EB"/>
    <w:multiLevelType w:val="multilevel"/>
    <w:tmpl w:val="41B8A480"/>
    <w:lvl w:ilvl="0">
      <w:start w:val="1"/>
      <w:numFmt w:val="upperLetter"/>
      <w:pStyle w:val="Listlevel2"/>
      <w:lvlText w:val="%1."/>
      <w:lvlJc w:val="left"/>
      <w:pPr>
        <w:tabs>
          <w:tab w:val="num" w:pos="936"/>
        </w:tabs>
        <w:ind w:left="576" w:firstLine="0"/>
      </w:pPr>
    </w:lvl>
    <w:lvl w:ilvl="1">
      <w:start w:val="1"/>
      <w:numFmt w:val="upperLetter"/>
      <w:lvlText w:val="%2."/>
      <w:lvlJc w:val="left"/>
      <w:pPr>
        <w:tabs>
          <w:tab w:val="num" w:pos="1656"/>
        </w:tabs>
        <w:ind w:left="1296" w:firstLine="0"/>
      </w:pPr>
    </w:lvl>
    <w:lvl w:ilvl="2">
      <w:start w:val="1"/>
      <w:numFmt w:val="decimal"/>
      <w:lvlText w:val="%3."/>
      <w:lvlJc w:val="left"/>
      <w:pPr>
        <w:tabs>
          <w:tab w:val="num" w:pos="2376"/>
        </w:tabs>
        <w:ind w:left="2016" w:firstLine="0"/>
      </w:pPr>
    </w:lvl>
    <w:lvl w:ilvl="3">
      <w:start w:val="1"/>
      <w:numFmt w:val="lowerLetter"/>
      <w:lvlText w:val="%4)"/>
      <w:lvlJc w:val="left"/>
      <w:pPr>
        <w:tabs>
          <w:tab w:val="num" w:pos="3096"/>
        </w:tabs>
        <w:ind w:left="2736" w:firstLine="0"/>
      </w:pPr>
    </w:lvl>
    <w:lvl w:ilvl="4">
      <w:start w:val="1"/>
      <w:numFmt w:val="decimal"/>
      <w:lvlText w:val="(%5)"/>
      <w:lvlJc w:val="left"/>
      <w:pPr>
        <w:tabs>
          <w:tab w:val="num" w:pos="3816"/>
        </w:tabs>
        <w:ind w:left="3456" w:firstLine="0"/>
      </w:pPr>
    </w:lvl>
    <w:lvl w:ilvl="5">
      <w:start w:val="1"/>
      <w:numFmt w:val="lowerLetter"/>
      <w:lvlText w:val="(%6)"/>
      <w:lvlJc w:val="left"/>
      <w:pPr>
        <w:tabs>
          <w:tab w:val="num" w:pos="4536"/>
        </w:tabs>
        <w:ind w:left="4176" w:firstLine="0"/>
      </w:pPr>
    </w:lvl>
    <w:lvl w:ilvl="6">
      <w:start w:val="1"/>
      <w:numFmt w:val="lowerRoman"/>
      <w:lvlText w:val="(%7)"/>
      <w:lvlJc w:val="left"/>
      <w:pPr>
        <w:tabs>
          <w:tab w:val="num" w:pos="5256"/>
        </w:tabs>
        <w:ind w:left="4896" w:firstLine="0"/>
      </w:pPr>
    </w:lvl>
    <w:lvl w:ilvl="7">
      <w:start w:val="1"/>
      <w:numFmt w:val="lowerLetter"/>
      <w:lvlText w:val="(%8)"/>
      <w:lvlJc w:val="left"/>
      <w:pPr>
        <w:tabs>
          <w:tab w:val="num" w:pos="5976"/>
        </w:tabs>
        <w:ind w:left="5616" w:firstLine="0"/>
      </w:pPr>
    </w:lvl>
    <w:lvl w:ilvl="8">
      <w:start w:val="1"/>
      <w:numFmt w:val="lowerRoman"/>
      <w:lvlText w:val="(%9)"/>
      <w:lvlJc w:val="left"/>
      <w:pPr>
        <w:tabs>
          <w:tab w:val="num" w:pos="6696"/>
        </w:tabs>
        <w:ind w:left="6336" w:firstLine="0"/>
      </w:pPr>
    </w:lvl>
  </w:abstractNum>
  <w:abstractNum w:abstractNumId="3" w15:restartNumberingAfterBreak="0">
    <w:nsid w:val="01B93CC6"/>
    <w:multiLevelType w:val="hybridMultilevel"/>
    <w:tmpl w:val="CD386C64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2F05FFD"/>
    <w:multiLevelType w:val="multilevel"/>
    <w:tmpl w:val="670E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43050"/>
    <w:multiLevelType w:val="hybridMultilevel"/>
    <w:tmpl w:val="4976C0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5F7124"/>
    <w:multiLevelType w:val="multilevel"/>
    <w:tmpl w:val="81D4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EA0FF8"/>
    <w:multiLevelType w:val="multilevel"/>
    <w:tmpl w:val="C190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D52F97"/>
    <w:multiLevelType w:val="hybridMultilevel"/>
    <w:tmpl w:val="C3F8A26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46073E"/>
    <w:multiLevelType w:val="multilevel"/>
    <w:tmpl w:val="0008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176BFB"/>
    <w:multiLevelType w:val="hybridMultilevel"/>
    <w:tmpl w:val="AC34BB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3D42F4"/>
    <w:multiLevelType w:val="hybridMultilevel"/>
    <w:tmpl w:val="66148A7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1631CA"/>
    <w:multiLevelType w:val="multilevel"/>
    <w:tmpl w:val="9210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F39D7"/>
    <w:multiLevelType w:val="multilevel"/>
    <w:tmpl w:val="78FA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E90CB8"/>
    <w:multiLevelType w:val="hybridMultilevel"/>
    <w:tmpl w:val="27F0683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751886"/>
    <w:multiLevelType w:val="multilevel"/>
    <w:tmpl w:val="FCBE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344A07"/>
    <w:multiLevelType w:val="multilevel"/>
    <w:tmpl w:val="87F2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3A257E"/>
    <w:multiLevelType w:val="multilevel"/>
    <w:tmpl w:val="235A9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3449DB"/>
    <w:multiLevelType w:val="hybridMultilevel"/>
    <w:tmpl w:val="3CF4BA4E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ADF0F16"/>
    <w:multiLevelType w:val="hybridMultilevel"/>
    <w:tmpl w:val="D200E94C"/>
    <w:lvl w:ilvl="0" w:tplc="0422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A22F0B"/>
    <w:multiLevelType w:val="multilevel"/>
    <w:tmpl w:val="EE3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31392B"/>
    <w:multiLevelType w:val="multilevel"/>
    <w:tmpl w:val="B94C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237186"/>
    <w:multiLevelType w:val="hybridMultilevel"/>
    <w:tmpl w:val="DCC861F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840F2C"/>
    <w:multiLevelType w:val="multilevel"/>
    <w:tmpl w:val="6EA04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410092"/>
    <w:multiLevelType w:val="multilevel"/>
    <w:tmpl w:val="FB76A20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2F6D13F2"/>
    <w:multiLevelType w:val="multilevel"/>
    <w:tmpl w:val="DF7C1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5A687E"/>
    <w:multiLevelType w:val="hybridMultilevel"/>
    <w:tmpl w:val="9DEE3AD6"/>
    <w:lvl w:ilvl="0" w:tplc="338029E8">
      <w:start w:val="1"/>
      <w:numFmt w:val="decimal"/>
      <w:pStyle w:val="Checklistnumberedheading"/>
      <w:lvlText w:val="%1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color w:val="008080"/>
        <w:sz w:val="48"/>
        <w:szCs w:val="4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1F3757"/>
    <w:multiLevelType w:val="hybridMultilevel"/>
    <w:tmpl w:val="7196FB5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DA1659"/>
    <w:multiLevelType w:val="hybridMultilevel"/>
    <w:tmpl w:val="F4608A84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604013"/>
    <w:multiLevelType w:val="hybridMultilevel"/>
    <w:tmpl w:val="AC4A450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C6491C"/>
    <w:multiLevelType w:val="hybridMultilevel"/>
    <w:tmpl w:val="533A66A0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43EF5AAB"/>
    <w:multiLevelType w:val="multilevel"/>
    <w:tmpl w:val="138E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322DFB"/>
    <w:multiLevelType w:val="hybridMultilevel"/>
    <w:tmpl w:val="5C48CE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131C8C"/>
    <w:multiLevelType w:val="multilevel"/>
    <w:tmpl w:val="B49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422F41"/>
    <w:multiLevelType w:val="hybridMultilevel"/>
    <w:tmpl w:val="43BE5A6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66DC720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7008D8"/>
    <w:multiLevelType w:val="multilevel"/>
    <w:tmpl w:val="032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A73350"/>
    <w:multiLevelType w:val="multilevel"/>
    <w:tmpl w:val="967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BC3466"/>
    <w:multiLevelType w:val="hybridMultilevel"/>
    <w:tmpl w:val="BC64DF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F84C8D"/>
    <w:multiLevelType w:val="multilevel"/>
    <w:tmpl w:val="0F40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D17105"/>
    <w:multiLevelType w:val="multilevel"/>
    <w:tmpl w:val="6CA472C6"/>
    <w:lvl w:ilvl="0">
      <w:start w:val="1"/>
      <w:numFmt w:val="decimal"/>
      <w:pStyle w:val="Listlevel3"/>
      <w:lvlText w:val="%1."/>
      <w:lvlJc w:val="left"/>
      <w:pPr>
        <w:tabs>
          <w:tab w:val="num" w:pos="2088"/>
        </w:tabs>
        <w:ind w:left="1728" w:firstLine="0"/>
      </w:pPr>
    </w:lvl>
    <w:lvl w:ilvl="1">
      <w:start w:val="1"/>
      <w:numFmt w:val="upperLetter"/>
      <w:lvlText w:val="%2."/>
      <w:lvlJc w:val="left"/>
      <w:pPr>
        <w:tabs>
          <w:tab w:val="num" w:pos="2808"/>
        </w:tabs>
        <w:ind w:left="2448" w:firstLine="0"/>
      </w:pPr>
    </w:lvl>
    <w:lvl w:ilvl="2">
      <w:start w:val="1"/>
      <w:numFmt w:val="decimal"/>
      <w:lvlText w:val="%3."/>
      <w:lvlJc w:val="left"/>
      <w:pPr>
        <w:tabs>
          <w:tab w:val="num" w:pos="3528"/>
        </w:tabs>
        <w:ind w:left="3168" w:firstLine="0"/>
      </w:pPr>
    </w:lvl>
    <w:lvl w:ilvl="3">
      <w:start w:val="1"/>
      <w:numFmt w:val="lowerLetter"/>
      <w:lvlText w:val="%4)"/>
      <w:lvlJc w:val="left"/>
      <w:pPr>
        <w:tabs>
          <w:tab w:val="num" w:pos="4248"/>
        </w:tabs>
        <w:ind w:left="3888" w:firstLine="0"/>
      </w:pPr>
    </w:lvl>
    <w:lvl w:ilvl="4">
      <w:start w:val="1"/>
      <w:numFmt w:val="decimal"/>
      <w:lvlText w:val="(%5)"/>
      <w:lvlJc w:val="left"/>
      <w:pPr>
        <w:tabs>
          <w:tab w:val="num" w:pos="4968"/>
        </w:tabs>
        <w:ind w:left="4608" w:firstLine="0"/>
      </w:pPr>
    </w:lvl>
    <w:lvl w:ilvl="5">
      <w:start w:val="1"/>
      <w:numFmt w:val="lowerLetter"/>
      <w:lvlText w:val="(%6)"/>
      <w:lvlJc w:val="left"/>
      <w:pPr>
        <w:tabs>
          <w:tab w:val="num" w:pos="5688"/>
        </w:tabs>
        <w:ind w:left="5328" w:firstLine="0"/>
      </w:pPr>
    </w:lvl>
    <w:lvl w:ilvl="6">
      <w:start w:val="1"/>
      <w:numFmt w:val="lowerRoman"/>
      <w:lvlText w:val="(%7)"/>
      <w:lvlJc w:val="left"/>
      <w:pPr>
        <w:tabs>
          <w:tab w:val="num" w:pos="6408"/>
        </w:tabs>
        <w:ind w:left="6048" w:firstLine="0"/>
      </w:pPr>
    </w:lvl>
    <w:lvl w:ilvl="7">
      <w:start w:val="1"/>
      <w:numFmt w:val="lowerLetter"/>
      <w:lvlText w:val="(%8)"/>
      <w:lvlJc w:val="left"/>
      <w:pPr>
        <w:tabs>
          <w:tab w:val="num" w:pos="7128"/>
        </w:tabs>
        <w:ind w:left="6768" w:firstLine="0"/>
      </w:pPr>
    </w:lvl>
    <w:lvl w:ilvl="8">
      <w:start w:val="1"/>
      <w:numFmt w:val="lowerRoman"/>
      <w:lvlText w:val="(%9)"/>
      <w:lvlJc w:val="left"/>
      <w:pPr>
        <w:tabs>
          <w:tab w:val="num" w:pos="7848"/>
        </w:tabs>
        <w:ind w:left="7488" w:firstLine="0"/>
      </w:pPr>
    </w:lvl>
  </w:abstractNum>
  <w:abstractNum w:abstractNumId="40" w15:restartNumberingAfterBreak="0">
    <w:nsid w:val="56EF5F1D"/>
    <w:multiLevelType w:val="multilevel"/>
    <w:tmpl w:val="3852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F35CC2"/>
    <w:multiLevelType w:val="hybridMultilevel"/>
    <w:tmpl w:val="AA4CA41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2364A8"/>
    <w:multiLevelType w:val="hybridMultilevel"/>
    <w:tmpl w:val="F79A8BE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4B04C2"/>
    <w:multiLevelType w:val="multilevel"/>
    <w:tmpl w:val="891A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A15BDF"/>
    <w:multiLevelType w:val="multilevel"/>
    <w:tmpl w:val="744E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97D31"/>
    <w:multiLevelType w:val="hybridMultilevel"/>
    <w:tmpl w:val="37C04D64"/>
    <w:lvl w:ilvl="0" w:tplc="042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633839E2"/>
    <w:multiLevelType w:val="hybridMultilevel"/>
    <w:tmpl w:val="BA4A3390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 w15:restartNumberingAfterBreak="0">
    <w:nsid w:val="64DE7274"/>
    <w:multiLevelType w:val="multilevel"/>
    <w:tmpl w:val="3D46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023D91"/>
    <w:multiLevelType w:val="multilevel"/>
    <w:tmpl w:val="87F2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EE79E2"/>
    <w:multiLevelType w:val="multilevel"/>
    <w:tmpl w:val="66428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D81102"/>
    <w:multiLevelType w:val="multilevel"/>
    <w:tmpl w:val="463A9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EB5DAC"/>
    <w:multiLevelType w:val="multilevel"/>
    <w:tmpl w:val="CF2E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722183"/>
    <w:multiLevelType w:val="multilevel"/>
    <w:tmpl w:val="C2FE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9670CC"/>
    <w:multiLevelType w:val="multilevel"/>
    <w:tmpl w:val="03F4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C52463"/>
    <w:multiLevelType w:val="multilevel"/>
    <w:tmpl w:val="546E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BB5DF3"/>
    <w:multiLevelType w:val="hybridMultilevel"/>
    <w:tmpl w:val="EA86981E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74B49F4"/>
    <w:multiLevelType w:val="multilevel"/>
    <w:tmpl w:val="92A2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ED1ED6"/>
    <w:multiLevelType w:val="multilevel"/>
    <w:tmpl w:val="5D4C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1422F2"/>
    <w:multiLevelType w:val="hybridMultilevel"/>
    <w:tmpl w:val="9F5E7C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BB06994"/>
    <w:multiLevelType w:val="multilevel"/>
    <w:tmpl w:val="E7C64E9A"/>
    <w:lvl w:ilvl="0">
      <w:start w:val="1"/>
      <w:numFmt w:val="upperRoman"/>
      <w:pStyle w:val="Listlevel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60" w15:restartNumberingAfterBreak="0">
    <w:nsid w:val="7BEB2F46"/>
    <w:multiLevelType w:val="multilevel"/>
    <w:tmpl w:val="87F2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0E0B75"/>
    <w:multiLevelType w:val="hybridMultilevel"/>
    <w:tmpl w:val="D1E4906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68410">
    <w:abstractNumId w:val="59"/>
  </w:num>
  <w:num w:numId="2" w16cid:durableId="80874389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0750238">
    <w:abstractNumId w:val="2"/>
  </w:num>
  <w:num w:numId="4" w16cid:durableId="21228015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55186456">
    <w:abstractNumId w:val="39"/>
  </w:num>
  <w:num w:numId="6" w16cid:durableId="181975904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78672192">
    <w:abstractNumId w:val="0"/>
  </w:num>
  <w:num w:numId="8" w16cid:durableId="1110009208">
    <w:abstractNumId w:val="0"/>
    <w:lvlOverride w:ilvl="0">
      <w:lvl w:ilvl="0">
        <w:numFmt w:val="bullet"/>
        <w:pStyle w:val="Checklistitem"/>
        <w:lvlText w:val=""/>
        <w:legacy w:legacy="1" w:legacySpace="0" w:legacyIndent="360"/>
        <w:lvlJc w:val="left"/>
        <w:pPr>
          <w:ind w:left="1253" w:hanging="360"/>
        </w:pPr>
        <w:rPr>
          <w:rFonts w:ascii="Wingdings" w:hAnsi="Wingdings" w:hint="default"/>
        </w:rPr>
      </w:lvl>
    </w:lvlOverride>
  </w:num>
  <w:num w:numId="9" w16cid:durableId="2061049283">
    <w:abstractNumId w:val="26"/>
  </w:num>
  <w:num w:numId="10" w16cid:durableId="130049916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71131808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64798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4493142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1545550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592669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2127650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4098001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964340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4749342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3333706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6352754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7340929">
    <w:abstractNumId w:val="56"/>
  </w:num>
  <w:num w:numId="23" w16cid:durableId="1707415081">
    <w:abstractNumId w:val="20"/>
  </w:num>
  <w:num w:numId="24" w16cid:durableId="1486387108">
    <w:abstractNumId w:val="6"/>
  </w:num>
  <w:num w:numId="25" w16cid:durableId="1337153298">
    <w:abstractNumId w:val="47"/>
  </w:num>
  <w:num w:numId="26" w16cid:durableId="841358243">
    <w:abstractNumId w:val="4"/>
  </w:num>
  <w:num w:numId="27" w16cid:durableId="18822237">
    <w:abstractNumId w:val="31"/>
  </w:num>
  <w:num w:numId="28" w16cid:durableId="898129928">
    <w:abstractNumId w:val="13"/>
  </w:num>
  <w:num w:numId="29" w16cid:durableId="2084599533">
    <w:abstractNumId w:val="23"/>
  </w:num>
  <w:num w:numId="30" w16cid:durableId="2115785986">
    <w:abstractNumId w:val="52"/>
  </w:num>
  <w:num w:numId="31" w16cid:durableId="381828063">
    <w:abstractNumId w:val="22"/>
  </w:num>
  <w:num w:numId="32" w16cid:durableId="2014915627">
    <w:abstractNumId w:val="49"/>
  </w:num>
  <w:num w:numId="33" w16cid:durableId="1880360274">
    <w:abstractNumId w:val="1"/>
  </w:num>
  <w:num w:numId="34" w16cid:durableId="1589002257">
    <w:abstractNumId w:val="51"/>
  </w:num>
  <w:num w:numId="35" w16cid:durableId="183791216">
    <w:abstractNumId w:val="57"/>
  </w:num>
  <w:num w:numId="36" w16cid:durableId="896160456">
    <w:abstractNumId w:val="9"/>
  </w:num>
  <w:num w:numId="37" w16cid:durableId="710150979">
    <w:abstractNumId w:val="17"/>
  </w:num>
  <w:num w:numId="38" w16cid:durableId="888689882">
    <w:abstractNumId w:val="58"/>
  </w:num>
  <w:num w:numId="39" w16cid:durableId="1754428525">
    <w:abstractNumId w:val="42"/>
  </w:num>
  <w:num w:numId="40" w16cid:durableId="1824085168">
    <w:abstractNumId w:val="24"/>
  </w:num>
  <w:num w:numId="41" w16cid:durableId="1564634308">
    <w:abstractNumId w:val="41"/>
  </w:num>
  <w:num w:numId="42" w16cid:durableId="1143228818">
    <w:abstractNumId w:val="27"/>
  </w:num>
  <w:num w:numId="43" w16cid:durableId="1898006135">
    <w:abstractNumId w:val="55"/>
  </w:num>
  <w:num w:numId="44" w16cid:durableId="178857769">
    <w:abstractNumId w:val="3"/>
  </w:num>
  <w:num w:numId="45" w16cid:durableId="845558505">
    <w:abstractNumId w:val="30"/>
  </w:num>
  <w:num w:numId="46" w16cid:durableId="1701316074">
    <w:abstractNumId w:val="11"/>
  </w:num>
  <w:num w:numId="47" w16cid:durableId="1208832110">
    <w:abstractNumId w:val="45"/>
  </w:num>
  <w:num w:numId="48" w16cid:durableId="364674421">
    <w:abstractNumId w:val="28"/>
  </w:num>
  <w:num w:numId="49" w16cid:durableId="1154224948">
    <w:abstractNumId w:val="46"/>
  </w:num>
  <w:num w:numId="50" w16cid:durableId="1498184077">
    <w:abstractNumId w:val="12"/>
  </w:num>
  <w:num w:numId="51" w16cid:durableId="953950670">
    <w:abstractNumId w:val="54"/>
  </w:num>
  <w:num w:numId="52" w16cid:durableId="1072894615">
    <w:abstractNumId w:val="21"/>
  </w:num>
  <w:num w:numId="53" w16cid:durableId="27533242">
    <w:abstractNumId w:val="50"/>
  </w:num>
  <w:num w:numId="54" w16cid:durableId="1560439493">
    <w:abstractNumId w:val="32"/>
  </w:num>
  <w:num w:numId="55" w16cid:durableId="1466854762">
    <w:abstractNumId w:val="29"/>
  </w:num>
  <w:num w:numId="56" w16cid:durableId="1690528795">
    <w:abstractNumId w:val="36"/>
  </w:num>
  <w:num w:numId="57" w16cid:durableId="2136480890">
    <w:abstractNumId w:val="16"/>
  </w:num>
  <w:num w:numId="58" w16cid:durableId="72165131">
    <w:abstractNumId w:val="15"/>
  </w:num>
  <w:num w:numId="59" w16cid:durableId="2037073514">
    <w:abstractNumId w:val="33"/>
  </w:num>
  <w:num w:numId="60" w16cid:durableId="417335707">
    <w:abstractNumId w:val="38"/>
  </w:num>
  <w:num w:numId="61" w16cid:durableId="1875924851">
    <w:abstractNumId w:val="43"/>
  </w:num>
  <w:num w:numId="62" w16cid:durableId="1334649803">
    <w:abstractNumId w:val="37"/>
  </w:num>
  <w:num w:numId="63" w16cid:durableId="99230631">
    <w:abstractNumId w:val="60"/>
  </w:num>
  <w:num w:numId="64" w16cid:durableId="742338154">
    <w:abstractNumId w:val="48"/>
  </w:num>
  <w:num w:numId="65" w16cid:durableId="1966228677">
    <w:abstractNumId w:val="5"/>
  </w:num>
  <w:num w:numId="66" w16cid:durableId="1682707723">
    <w:abstractNumId w:val="10"/>
  </w:num>
  <w:num w:numId="67" w16cid:durableId="1021128458">
    <w:abstractNumId w:val="7"/>
  </w:num>
  <w:num w:numId="68" w16cid:durableId="883712033">
    <w:abstractNumId w:val="44"/>
  </w:num>
  <w:num w:numId="69" w16cid:durableId="1912736693">
    <w:abstractNumId w:val="25"/>
  </w:num>
  <w:num w:numId="70" w16cid:durableId="999115647">
    <w:abstractNumId w:val="61"/>
  </w:num>
  <w:num w:numId="71" w16cid:durableId="1324356719">
    <w:abstractNumId w:val="8"/>
  </w:num>
  <w:num w:numId="72" w16cid:durableId="547454277">
    <w:abstractNumId w:val="18"/>
  </w:num>
  <w:num w:numId="73" w16cid:durableId="2113670959">
    <w:abstractNumId w:val="40"/>
  </w:num>
  <w:num w:numId="74" w16cid:durableId="1929536980">
    <w:abstractNumId w:val="53"/>
  </w:num>
  <w:num w:numId="75" w16cid:durableId="236746032">
    <w:abstractNumId w:val="14"/>
  </w:num>
  <w:num w:numId="76" w16cid:durableId="1944724020">
    <w:abstractNumId w:val="3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740785272">
    <w:abstractNumId w:val="19"/>
  </w:num>
  <w:num w:numId="78" w16cid:durableId="154910012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335"/>
    <w:rsid w:val="00012EBF"/>
    <w:rsid w:val="00016DB4"/>
    <w:rsid w:val="00024250"/>
    <w:rsid w:val="000249C2"/>
    <w:rsid w:val="00026665"/>
    <w:rsid w:val="00026AE3"/>
    <w:rsid w:val="00027EBB"/>
    <w:rsid w:val="000315AC"/>
    <w:rsid w:val="0003237D"/>
    <w:rsid w:val="00033CEE"/>
    <w:rsid w:val="000437EC"/>
    <w:rsid w:val="00046732"/>
    <w:rsid w:val="0006343F"/>
    <w:rsid w:val="00064EC2"/>
    <w:rsid w:val="00065725"/>
    <w:rsid w:val="000677EA"/>
    <w:rsid w:val="000748B1"/>
    <w:rsid w:val="000776ED"/>
    <w:rsid w:val="00080042"/>
    <w:rsid w:val="0009767D"/>
    <w:rsid w:val="000A5358"/>
    <w:rsid w:val="000A709E"/>
    <w:rsid w:val="000B4975"/>
    <w:rsid w:val="000C2E6E"/>
    <w:rsid w:val="000C357D"/>
    <w:rsid w:val="000C4DF7"/>
    <w:rsid w:val="000C58FF"/>
    <w:rsid w:val="000C6BE2"/>
    <w:rsid w:val="000C735C"/>
    <w:rsid w:val="000D0B24"/>
    <w:rsid w:val="000D1E8B"/>
    <w:rsid w:val="000D42E5"/>
    <w:rsid w:val="000D69A7"/>
    <w:rsid w:val="000E11EF"/>
    <w:rsid w:val="000E4062"/>
    <w:rsid w:val="000E44BD"/>
    <w:rsid w:val="000F20B1"/>
    <w:rsid w:val="000F45E3"/>
    <w:rsid w:val="00101D7A"/>
    <w:rsid w:val="00106E36"/>
    <w:rsid w:val="001151B0"/>
    <w:rsid w:val="0012084B"/>
    <w:rsid w:val="001218C6"/>
    <w:rsid w:val="001244CD"/>
    <w:rsid w:val="00136C3B"/>
    <w:rsid w:val="0014128F"/>
    <w:rsid w:val="00141B93"/>
    <w:rsid w:val="00141BDA"/>
    <w:rsid w:val="00146E14"/>
    <w:rsid w:val="00147A4E"/>
    <w:rsid w:val="00153DAC"/>
    <w:rsid w:val="00156295"/>
    <w:rsid w:val="00164C38"/>
    <w:rsid w:val="00171998"/>
    <w:rsid w:val="00171D90"/>
    <w:rsid w:val="00177896"/>
    <w:rsid w:val="00190E59"/>
    <w:rsid w:val="00193264"/>
    <w:rsid w:val="00196B86"/>
    <w:rsid w:val="001A1920"/>
    <w:rsid w:val="001A3370"/>
    <w:rsid w:val="001A45A9"/>
    <w:rsid w:val="001A49A1"/>
    <w:rsid w:val="001A7A02"/>
    <w:rsid w:val="001B2C10"/>
    <w:rsid w:val="001B2CF0"/>
    <w:rsid w:val="001B366D"/>
    <w:rsid w:val="001B3A96"/>
    <w:rsid w:val="001B4085"/>
    <w:rsid w:val="001C5ABC"/>
    <w:rsid w:val="001D0277"/>
    <w:rsid w:val="001D0E05"/>
    <w:rsid w:val="001D2424"/>
    <w:rsid w:val="001E080E"/>
    <w:rsid w:val="001E3FCB"/>
    <w:rsid w:val="001E65E6"/>
    <w:rsid w:val="001F19EF"/>
    <w:rsid w:val="001F4FA9"/>
    <w:rsid w:val="001F587A"/>
    <w:rsid w:val="001F6B49"/>
    <w:rsid w:val="0020018B"/>
    <w:rsid w:val="0020265A"/>
    <w:rsid w:val="002062C4"/>
    <w:rsid w:val="0020663D"/>
    <w:rsid w:val="00207BA6"/>
    <w:rsid w:val="00213D8B"/>
    <w:rsid w:val="00216D5F"/>
    <w:rsid w:val="002212DA"/>
    <w:rsid w:val="00223807"/>
    <w:rsid w:val="00224CFA"/>
    <w:rsid w:val="00227203"/>
    <w:rsid w:val="00231D8F"/>
    <w:rsid w:val="00232DE5"/>
    <w:rsid w:val="0023320D"/>
    <w:rsid w:val="002344AD"/>
    <w:rsid w:val="0023492A"/>
    <w:rsid w:val="00236ECA"/>
    <w:rsid w:val="00241099"/>
    <w:rsid w:val="00247C7B"/>
    <w:rsid w:val="00250150"/>
    <w:rsid w:val="002502CD"/>
    <w:rsid w:val="00250E11"/>
    <w:rsid w:val="002532CD"/>
    <w:rsid w:val="0025381E"/>
    <w:rsid w:val="002571EE"/>
    <w:rsid w:val="00265DA5"/>
    <w:rsid w:val="00265E29"/>
    <w:rsid w:val="002733C1"/>
    <w:rsid w:val="00274D66"/>
    <w:rsid w:val="002753A9"/>
    <w:rsid w:val="00284793"/>
    <w:rsid w:val="002862B1"/>
    <w:rsid w:val="00291729"/>
    <w:rsid w:val="002920C9"/>
    <w:rsid w:val="002922AC"/>
    <w:rsid w:val="00295F5B"/>
    <w:rsid w:val="002A3313"/>
    <w:rsid w:val="002A3AC5"/>
    <w:rsid w:val="002A4335"/>
    <w:rsid w:val="002B2C35"/>
    <w:rsid w:val="002B4BBE"/>
    <w:rsid w:val="002B6938"/>
    <w:rsid w:val="002B7930"/>
    <w:rsid w:val="002B7E19"/>
    <w:rsid w:val="002C55C5"/>
    <w:rsid w:val="002D5048"/>
    <w:rsid w:val="002E1AB0"/>
    <w:rsid w:val="002E4DBC"/>
    <w:rsid w:val="002E7E9A"/>
    <w:rsid w:val="002F44CE"/>
    <w:rsid w:val="00301686"/>
    <w:rsid w:val="00303C12"/>
    <w:rsid w:val="003056BD"/>
    <w:rsid w:val="00311CEE"/>
    <w:rsid w:val="0031476D"/>
    <w:rsid w:val="003147B9"/>
    <w:rsid w:val="00317860"/>
    <w:rsid w:val="00317A93"/>
    <w:rsid w:val="0033164C"/>
    <w:rsid w:val="003346C1"/>
    <w:rsid w:val="00334ABA"/>
    <w:rsid w:val="00337990"/>
    <w:rsid w:val="00341E8A"/>
    <w:rsid w:val="0035026F"/>
    <w:rsid w:val="003514BC"/>
    <w:rsid w:val="003530BC"/>
    <w:rsid w:val="00354EB3"/>
    <w:rsid w:val="003644C5"/>
    <w:rsid w:val="00371BDB"/>
    <w:rsid w:val="00371FB4"/>
    <w:rsid w:val="0038132D"/>
    <w:rsid w:val="003853BC"/>
    <w:rsid w:val="00390377"/>
    <w:rsid w:val="00392489"/>
    <w:rsid w:val="003949EF"/>
    <w:rsid w:val="00396B83"/>
    <w:rsid w:val="00397958"/>
    <w:rsid w:val="003A4C0B"/>
    <w:rsid w:val="003A4CEF"/>
    <w:rsid w:val="003B0179"/>
    <w:rsid w:val="003B0E44"/>
    <w:rsid w:val="003B1A05"/>
    <w:rsid w:val="003B2106"/>
    <w:rsid w:val="003B4C9A"/>
    <w:rsid w:val="003D182A"/>
    <w:rsid w:val="003D1FDA"/>
    <w:rsid w:val="003D26F3"/>
    <w:rsid w:val="003D555B"/>
    <w:rsid w:val="003D6E8D"/>
    <w:rsid w:val="003D76C5"/>
    <w:rsid w:val="003F0AF3"/>
    <w:rsid w:val="003F0C0A"/>
    <w:rsid w:val="003F14BB"/>
    <w:rsid w:val="003F1F95"/>
    <w:rsid w:val="003F3F23"/>
    <w:rsid w:val="003F3F59"/>
    <w:rsid w:val="003F5DE6"/>
    <w:rsid w:val="00401072"/>
    <w:rsid w:val="00403FB2"/>
    <w:rsid w:val="0041215F"/>
    <w:rsid w:val="00412614"/>
    <w:rsid w:val="004145AE"/>
    <w:rsid w:val="004153B8"/>
    <w:rsid w:val="00416118"/>
    <w:rsid w:val="00417C37"/>
    <w:rsid w:val="00421A46"/>
    <w:rsid w:val="004224C5"/>
    <w:rsid w:val="00422FE9"/>
    <w:rsid w:val="004273D4"/>
    <w:rsid w:val="004326A8"/>
    <w:rsid w:val="00433BD5"/>
    <w:rsid w:val="004374C7"/>
    <w:rsid w:val="00440144"/>
    <w:rsid w:val="0044385C"/>
    <w:rsid w:val="00444E7B"/>
    <w:rsid w:val="00453CD1"/>
    <w:rsid w:val="00454402"/>
    <w:rsid w:val="0046713B"/>
    <w:rsid w:val="0046741A"/>
    <w:rsid w:val="00473FD9"/>
    <w:rsid w:val="0048049B"/>
    <w:rsid w:val="00483090"/>
    <w:rsid w:val="0048320F"/>
    <w:rsid w:val="00491A59"/>
    <w:rsid w:val="004925C3"/>
    <w:rsid w:val="00494D14"/>
    <w:rsid w:val="004A05A2"/>
    <w:rsid w:val="004B2630"/>
    <w:rsid w:val="004B482B"/>
    <w:rsid w:val="004B5745"/>
    <w:rsid w:val="004B734E"/>
    <w:rsid w:val="004C3850"/>
    <w:rsid w:val="004C4363"/>
    <w:rsid w:val="004D105C"/>
    <w:rsid w:val="004E191B"/>
    <w:rsid w:val="004E2338"/>
    <w:rsid w:val="004E687C"/>
    <w:rsid w:val="004E7985"/>
    <w:rsid w:val="004F0180"/>
    <w:rsid w:val="004F1743"/>
    <w:rsid w:val="004F3160"/>
    <w:rsid w:val="004F6A1C"/>
    <w:rsid w:val="00500E6E"/>
    <w:rsid w:val="00503560"/>
    <w:rsid w:val="00510898"/>
    <w:rsid w:val="0051495A"/>
    <w:rsid w:val="00516583"/>
    <w:rsid w:val="00517E11"/>
    <w:rsid w:val="00521538"/>
    <w:rsid w:val="00525756"/>
    <w:rsid w:val="00526376"/>
    <w:rsid w:val="0052778B"/>
    <w:rsid w:val="005313CB"/>
    <w:rsid w:val="00532456"/>
    <w:rsid w:val="005346CA"/>
    <w:rsid w:val="00541C6A"/>
    <w:rsid w:val="00545ABD"/>
    <w:rsid w:val="005470B0"/>
    <w:rsid w:val="00551465"/>
    <w:rsid w:val="0055300D"/>
    <w:rsid w:val="00554938"/>
    <w:rsid w:val="00555A1B"/>
    <w:rsid w:val="00556776"/>
    <w:rsid w:val="00560082"/>
    <w:rsid w:val="00566236"/>
    <w:rsid w:val="00566EEE"/>
    <w:rsid w:val="00570744"/>
    <w:rsid w:val="00570A13"/>
    <w:rsid w:val="005767CA"/>
    <w:rsid w:val="0058023E"/>
    <w:rsid w:val="0058336A"/>
    <w:rsid w:val="005846D1"/>
    <w:rsid w:val="00584D81"/>
    <w:rsid w:val="005873F7"/>
    <w:rsid w:val="0059217B"/>
    <w:rsid w:val="00595BF2"/>
    <w:rsid w:val="005A12BA"/>
    <w:rsid w:val="005A26E9"/>
    <w:rsid w:val="005B1EFD"/>
    <w:rsid w:val="005B39F3"/>
    <w:rsid w:val="005C6313"/>
    <w:rsid w:val="005D1A4A"/>
    <w:rsid w:val="005D3F1A"/>
    <w:rsid w:val="005D40EA"/>
    <w:rsid w:val="005D5F2F"/>
    <w:rsid w:val="005E15C1"/>
    <w:rsid w:val="005E5FA6"/>
    <w:rsid w:val="005F68F0"/>
    <w:rsid w:val="006003B3"/>
    <w:rsid w:val="00601779"/>
    <w:rsid w:val="0060177D"/>
    <w:rsid w:val="00607D20"/>
    <w:rsid w:val="0061174D"/>
    <w:rsid w:val="006206D2"/>
    <w:rsid w:val="00620CBA"/>
    <w:rsid w:val="00626D4C"/>
    <w:rsid w:val="00630ABB"/>
    <w:rsid w:val="00640317"/>
    <w:rsid w:val="00640DEE"/>
    <w:rsid w:val="00641031"/>
    <w:rsid w:val="0064499D"/>
    <w:rsid w:val="0064516B"/>
    <w:rsid w:val="00646183"/>
    <w:rsid w:val="00650B9C"/>
    <w:rsid w:val="006513C3"/>
    <w:rsid w:val="0065416A"/>
    <w:rsid w:val="00655280"/>
    <w:rsid w:val="00657256"/>
    <w:rsid w:val="0066019F"/>
    <w:rsid w:val="00660E73"/>
    <w:rsid w:val="00663576"/>
    <w:rsid w:val="006642D3"/>
    <w:rsid w:val="00673489"/>
    <w:rsid w:val="00673B8F"/>
    <w:rsid w:val="00673C04"/>
    <w:rsid w:val="00674B0E"/>
    <w:rsid w:val="006770AB"/>
    <w:rsid w:val="006774A8"/>
    <w:rsid w:val="00681C1B"/>
    <w:rsid w:val="00682C82"/>
    <w:rsid w:val="00682FF1"/>
    <w:rsid w:val="00683521"/>
    <w:rsid w:val="00684238"/>
    <w:rsid w:val="006843D7"/>
    <w:rsid w:val="00693273"/>
    <w:rsid w:val="0069394C"/>
    <w:rsid w:val="006939CF"/>
    <w:rsid w:val="0069433D"/>
    <w:rsid w:val="006A112A"/>
    <w:rsid w:val="006A21FE"/>
    <w:rsid w:val="006A4289"/>
    <w:rsid w:val="006A5064"/>
    <w:rsid w:val="006A7620"/>
    <w:rsid w:val="006A79E6"/>
    <w:rsid w:val="006B1F68"/>
    <w:rsid w:val="006B3D09"/>
    <w:rsid w:val="006B3EAE"/>
    <w:rsid w:val="006B7B9C"/>
    <w:rsid w:val="006C0B5D"/>
    <w:rsid w:val="006C1579"/>
    <w:rsid w:val="006C1B3D"/>
    <w:rsid w:val="006D5C62"/>
    <w:rsid w:val="006D62A9"/>
    <w:rsid w:val="006D7C6D"/>
    <w:rsid w:val="006E0B15"/>
    <w:rsid w:val="006E1C6E"/>
    <w:rsid w:val="006E2C01"/>
    <w:rsid w:val="006E2D13"/>
    <w:rsid w:val="006E37C9"/>
    <w:rsid w:val="006E5937"/>
    <w:rsid w:val="006F07B4"/>
    <w:rsid w:val="006F37C9"/>
    <w:rsid w:val="006F5D7F"/>
    <w:rsid w:val="006F7B13"/>
    <w:rsid w:val="00700B23"/>
    <w:rsid w:val="00710FC0"/>
    <w:rsid w:val="00711018"/>
    <w:rsid w:val="0071103B"/>
    <w:rsid w:val="00711B1B"/>
    <w:rsid w:val="00713C9B"/>
    <w:rsid w:val="00716567"/>
    <w:rsid w:val="007207FF"/>
    <w:rsid w:val="0072480C"/>
    <w:rsid w:val="00727820"/>
    <w:rsid w:val="00732450"/>
    <w:rsid w:val="00733D02"/>
    <w:rsid w:val="00741FE4"/>
    <w:rsid w:val="0075050F"/>
    <w:rsid w:val="00753999"/>
    <w:rsid w:val="0075543E"/>
    <w:rsid w:val="00763BDA"/>
    <w:rsid w:val="00764185"/>
    <w:rsid w:val="007760A6"/>
    <w:rsid w:val="00780718"/>
    <w:rsid w:val="00782FF2"/>
    <w:rsid w:val="0078592B"/>
    <w:rsid w:val="00790B3F"/>
    <w:rsid w:val="00792DAF"/>
    <w:rsid w:val="00792DE9"/>
    <w:rsid w:val="007942A0"/>
    <w:rsid w:val="00794A5D"/>
    <w:rsid w:val="0079514B"/>
    <w:rsid w:val="0079640C"/>
    <w:rsid w:val="007A0CAD"/>
    <w:rsid w:val="007A1382"/>
    <w:rsid w:val="007A1466"/>
    <w:rsid w:val="007A2644"/>
    <w:rsid w:val="007A327D"/>
    <w:rsid w:val="007A609B"/>
    <w:rsid w:val="007A6CB5"/>
    <w:rsid w:val="007B1BA8"/>
    <w:rsid w:val="007B2798"/>
    <w:rsid w:val="007B29E3"/>
    <w:rsid w:val="007B4399"/>
    <w:rsid w:val="007B6FAC"/>
    <w:rsid w:val="007B741B"/>
    <w:rsid w:val="007C1929"/>
    <w:rsid w:val="007C22FA"/>
    <w:rsid w:val="007D2645"/>
    <w:rsid w:val="007D377D"/>
    <w:rsid w:val="007D7A03"/>
    <w:rsid w:val="007E2B63"/>
    <w:rsid w:val="007E2C17"/>
    <w:rsid w:val="007E4D88"/>
    <w:rsid w:val="007E6E4D"/>
    <w:rsid w:val="007F14D8"/>
    <w:rsid w:val="008041EA"/>
    <w:rsid w:val="008079D3"/>
    <w:rsid w:val="008105F4"/>
    <w:rsid w:val="008108FD"/>
    <w:rsid w:val="00812AB6"/>
    <w:rsid w:val="008143AB"/>
    <w:rsid w:val="008148CA"/>
    <w:rsid w:val="0081591A"/>
    <w:rsid w:val="0081591F"/>
    <w:rsid w:val="00816D7C"/>
    <w:rsid w:val="008254EF"/>
    <w:rsid w:val="00827D85"/>
    <w:rsid w:val="00832335"/>
    <w:rsid w:val="00835848"/>
    <w:rsid w:val="0083596A"/>
    <w:rsid w:val="00836083"/>
    <w:rsid w:val="00840AA8"/>
    <w:rsid w:val="0084324A"/>
    <w:rsid w:val="00844451"/>
    <w:rsid w:val="00846B13"/>
    <w:rsid w:val="00851B3F"/>
    <w:rsid w:val="0085318C"/>
    <w:rsid w:val="0085365C"/>
    <w:rsid w:val="008574C4"/>
    <w:rsid w:val="00857766"/>
    <w:rsid w:val="008637A7"/>
    <w:rsid w:val="00863D76"/>
    <w:rsid w:val="00864734"/>
    <w:rsid w:val="00872BC7"/>
    <w:rsid w:val="00875D41"/>
    <w:rsid w:val="008764FC"/>
    <w:rsid w:val="008773B8"/>
    <w:rsid w:val="00880925"/>
    <w:rsid w:val="008819C2"/>
    <w:rsid w:val="0088258C"/>
    <w:rsid w:val="00884DFB"/>
    <w:rsid w:val="008859AA"/>
    <w:rsid w:val="008878EC"/>
    <w:rsid w:val="00890BB4"/>
    <w:rsid w:val="0089156F"/>
    <w:rsid w:val="00894469"/>
    <w:rsid w:val="00896AE2"/>
    <w:rsid w:val="00897BEB"/>
    <w:rsid w:val="008A24E5"/>
    <w:rsid w:val="008A3397"/>
    <w:rsid w:val="008A67EA"/>
    <w:rsid w:val="008B061A"/>
    <w:rsid w:val="008B1972"/>
    <w:rsid w:val="008B522E"/>
    <w:rsid w:val="008B5513"/>
    <w:rsid w:val="008B656C"/>
    <w:rsid w:val="008B7A5A"/>
    <w:rsid w:val="008C2538"/>
    <w:rsid w:val="008C50F6"/>
    <w:rsid w:val="008C7587"/>
    <w:rsid w:val="008C75B4"/>
    <w:rsid w:val="008C7B3F"/>
    <w:rsid w:val="008D3EF7"/>
    <w:rsid w:val="008E0B57"/>
    <w:rsid w:val="008E0BA4"/>
    <w:rsid w:val="008E7CEB"/>
    <w:rsid w:val="008F026A"/>
    <w:rsid w:val="008F0FA7"/>
    <w:rsid w:val="008F23AA"/>
    <w:rsid w:val="008F4663"/>
    <w:rsid w:val="008F6BAF"/>
    <w:rsid w:val="009014B2"/>
    <w:rsid w:val="00904380"/>
    <w:rsid w:val="00905416"/>
    <w:rsid w:val="00911D2E"/>
    <w:rsid w:val="0091286F"/>
    <w:rsid w:val="00916073"/>
    <w:rsid w:val="00916EFF"/>
    <w:rsid w:val="00923EFD"/>
    <w:rsid w:val="009251E9"/>
    <w:rsid w:val="00930DED"/>
    <w:rsid w:val="00934C67"/>
    <w:rsid w:val="00936C48"/>
    <w:rsid w:val="009403AC"/>
    <w:rsid w:val="00940520"/>
    <w:rsid w:val="009408C7"/>
    <w:rsid w:val="00942062"/>
    <w:rsid w:val="00946246"/>
    <w:rsid w:val="00954E5B"/>
    <w:rsid w:val="00957900"/>
    <w:rsid w:val="00957B5E"/>
    <w:rsid w:val="00964654"/>
    <w:rsid w:val="00966CF7"/>
    <w:rsid w:val="00966EE0"/>
    <w:rsid w:val="00975EC3"/>
    <w:rsid w:val="00975FB4"/>
    <w:rsid w:val="00976886"/>
    <w:rsid w:val="00977641"/>
    <w:rsid w:val="00980C86"/>
    <w:rsid w:val="00981E99"/>
    <w:rsid w:val="00983851"/>
    <w:rsid w:val="00991D98"/>
    <w:rsid w:val="00991FB6"/>
    <w:rsid w:val="00993C69"/>
    <w:rsid w:val="0099481F"/>
    <w:rsid w:val="00995F68"/>
    <w:rsid w:val="00996024"/>
    <w:rsid w:val="009A240E"/>
    <w:rsid w:val="009A3A34"/>
    <w:rsid w:val="009A4E97"/>
    <w:rsid w:val="009B007F"/>
    <w:rsid w:val="009B43DE"/>
    <w:rsid w:val="009C2D8C"/>
    <w:rsid w:val="009C3C2C"/>
    <w:rsid w:val="009D23BF"/>
    <w:rsid w:val="009D4F37"/>
    <w:rsid w:val="009D7606"/>
    <w:rsid w:val="009E64EE"/>
    <w:rsid w:val="009E7068"/>
    <w:rsid w:val="009E73B2"/>
    <w:rsid w:val="009F196B"/>
    <w:rsid w:val="009F5EC0"/>
    <w:rsid w:val="009F5EF8"/>
    <w:rsid w:val="009F747B"/>
    <w:rsid w:val="009F7B05"/>
    <w:rsid w:val="00A015D3"/>
    <w:rsid w:val="00A02BB9"/>
    <w:rsid w:val="00A04937"/>
    <w:rsid w:val="00A10058"/>
    <w:rsid w:val="00A10615"/>
    <w:rsid w:val="00A146FD"/>
    <w:rsid w:val="00A217DC"/>
    <w:rsid w:val="00A22C1B"/>
    <w:rsid w:val="00A24516"/>
    <w:rsid w:val="00A248FB"/>
    <w:rsid w:val="00A27BC4"/>
    <w:rsid w:val="00A34621"/>
    <w:rsid w:val="00A402A0"/>
    <w:rsid w:val="00A406F2"/>
    <w:rsid w:val="00A4203F"/>
    <w:rsid w:val="00A436E4"/>
    <w:rsid w:val="00A456ED"/>
    <w:rsid w:val="00A47062"/>
    <w:rsid w:val="00A502A3"/>
    <w:rsid w:val="00A5234F"/>
    <w:rsid w:val="00A52CD1"/>
    <w:rsid w:val="00A54EB5"/>
    <w:rsid w:val="00A56B19"/>
    <w:rsid w:val="00A62C86"/>
    <w:rsid w:val="00A6389E"/>
    <w:rsid w:val="00A63A81"/>
    <w:rsid w:val="00A8069F"/>
    <w:rsid w:val="00A81C2B"/>
    <w:rsid w:val="00A84BA0"/>
    <w:rsid w:val="00A90473"/>
    <w:rsid w:val="00A90A8F"/>
    <w:rsid w:val="00AA0CB8"/>
    <w:rsid w:val="00AA3740"/>
    <w:rsid w:val="00AA3FAA"/>
    <w:rsid w:val="00AA79A5"/>
    <w:rsid w:val="00AB21EA"/>
    <w:rsid w:val="00AB39B3"/>
    <w:rsid w:val="00AB3D2C"/>
    <w:rsid w:val="00AC045B"/>
    <w:rsid w:val="00AC080D"/>
    <w:rsid w:val="00AC10CD"/>
    <w:rsid w:val="00AC3335"/>
    <w:rsid w:val="00AC5C59"/>
    <w:rsid w:val="00AD3BB0"/>
    <w:rsid w:val="00AD3CED"/>
    <w:rsid w:val="00AD5141"/>
    <w:rsid w:val="00AE0956"/>
    <w:rsid w:val="00AE7204"/>
    <w:rsid w:val="00AE7669"/>
    <w:rsid w:val="00AF7A9B"/>
    <w:rsid w:val="00B10BA8"/>
    <w:rsid w:val="00B120B7"/>
    <w:rsid w:val="00B15695"/>
    <w:rsid w:val="00B23750"/>
    <w:rsid w:val="00B243FB"/>
    <w:rsid w:val="00B25BA8"/>
    <w:rsid w:val="00B314C5"/>
    <w:rsid w:val="00B3567E"/>
    <w:rsid w:val="00B44A84"/>
    <w:rsid w:val="00B61422"/>
    <w:rsid w:val="00B62198"/>
    <w:rsid w:val="00B66076"/>
    <w:rsid w:val="00B6783A"/>
    <w:rsid w:val="00B712BD"/>
    <w:rsid w:val="00B73EC2"/>
    <w:rsid w:val="00B74641"/>
    <w:rsid w:val="00B84296"/>
    <w:rsid w:val="00B87923"/>
    <w:rsid w:val="00B94522"/>
    <w:rsid w:val="00B945BF"/>
    <w:rsid w:val="00B95FB7"/>
    <w:rsid w:val="00BA0933"/>
    <w:rsid w:val="00BA13C6"/>
    <w:rsid w:val="00BA1D3B"/>
    <w:rsid w:val="00BA5B33"/>
    <w:rsid w:val="00BB01AF"/>
    <w:rsid w:val="00BB0260"/>
    <w:rsid w:val="00BB31F8"/>
    <w:rsid w:val="00BB4609"/>
    <w:rsid w:val="00BC0044"/>
    <w:rsid w:val="00BC01B2"/>
    <w:rsid w:val="00BC2CCD"/>
    <w:rsid w:val="00BC709E"/>
    <w:rsid w:val="00BC7EEC"/>
    <w:rsid w:val="00BD38C1"/>
    <w:rsid w:val="00BE0E8D"/>
    <w:rsid w:val="00BE10E2"/>
    <w:rsid w:val="00BF264C"/>
    <w:rsid w:val="00BF767B"/>
    <w:rsid w:val="00C02832"/>
    <w:rsid w:val="00C1165D"/>
    <w:rsid w:val="00C12A52"/>
    <w:rsid w:val="00C179B7"/>
    <w:rsid w:val="00C212CC"/>
    <w:rsid w:val="00C23215"/>
    <w:rsid w:val="00C24782"/>
    <w:rsid w:val="00C2497B"/>
    <w:rsid w:val="00C26DDE"/>
    <w:rsid w:val="00C31723"/>
    <w:rsid w:val="00C35BA1"/>
    <w:rsid w:val="00C40236"/>
    <w:rsid w:val="00C40B6E"/>
    <w:rsid w:val="00C458BB"/>
    <w:rsid w:val="00C47D44"/>
    <w:rsid w:val="00C507F5"/>
    <w:rsid w:val="00C52A8D"/>
    <w:rsid w:val="00C544FB"/>
    <w:rsid w:val="00C615D5"/>
    <w:rsid w:val="00C66A25"/>
    <w:rsid w:val="00C6750E"/>
    <w:rsid w:val="00C70B9E"/>
    <w:rsid w:val="00C71BE8"/>
    <w:rsid w:val="00C7596D"/>
    <w:rsid w:val="00C76169"/>
    <w:rsid w:val="00C775B3"/>
    <w:rsid w:val="00C83BCC"/>
    <w:rsid w:val="00C85736"/>
    <w:rsid w:val="00C85BE2"/>
    <w:rsid w:val="00C9089A"/>
    <w:rsid w:val="00C91493"/>
    <w:rsid w:val="00C93801"/>
    <w:rsid w:val="00C94F3A"/>
    <w:rsid w:val="00CA1030"/>
    <w:rsid w:val="00CA2039"/>
    <w:rsid w:val="00CA2ABA"/>
    <w:rsid w:val="00CA341B"/>
    <w:rsid w:val="00CA7B44"/>
    <w:rsid w:val="00CB3760"/>
    <w:rsid w:val="00CB488F"/>
    <w:rsid w:val="00CB5479"/>
    <w:rsid w:val="00CB587E"/>
    <w:rsid w:val="00CB6142"/>
    <w:rsid w:val="00CB7999"/>
    <w:rsid w:val="00CC1B8F"/>
    <w:rsid w:val="00CC2EF3"/>
    <w:rsid w:val="00CC3ABB"/>
    <w:rsid w:val="00CC799E"/>
    <w:rsid w:val="00CD0267"/>
    <w:rsid w:val="00CD1E6B"/>
    <w:rsid w:val="00CE52BE"/>
    <w:rsid w:val="00CE6F64"/>
    <w:rsid w:val="00CE7D42"/>
    <w:rsid w:val="00CF4E99"/>
    <w:rsid w:val="00CF67E2"/>
    <w:rsid w:val="00CF6902"/>
    <w:rsid w:val="00CF6C2E"/>
    <w:rsid w:val="00D013D0"/>
    <w:rsid w:val="00D04976"/>
    <w:rsid w:val="00D04F8D"/>
    <w:rsid w:val="00D0592F"/>
    <w:rsid w:val="00D068AE"/>
    <w:rsid w:val="00D07321"/>
    <w:rsid w:val="00D13AD9"/>
    <w:rsid w:val="00D33322"/>
    <w:rsid w:val="00D46344"/>
    <w:rsid w:val="00D47037"/>
    <w:rsid w:val="00D506B8"/>
    <w:rsid w:val="00D53FDE"/>
    <w:rsid w:val="00D63F1C"/>
    <w:rsid w:val="00D63F5A"/>
    <w:rsid w:val="00D70895"/>
    <w:rsid w:val="00D709F7"/>
    <w:rsid w:val="00D7261E"/>
    <w:rsid w:val="00D74277"/>
    <w:rsid w:val="00D757E9"/>
    <w:rsid w:val="00D75DBC"/>
    <w:rsid w:val="00D77A05"/>
    <w:rsid w:val="00D8136E"/>
    <w:rsid w:val="00D83D4D"/>
    <w:rsid w:val="00D87D26"/>
    <w:rsid w:val="00D97EB6"/>
    <w:rsid w:val="00DA160C"/>
    <w:rsid w:val="00DA325C"/>
    <w:rsid w:val="00DB0EF0"/>
    <w:rsid w:val="00DB4FFA"/>
    <w:rsid w:val="00DB6DC7"/>
    <w:rsid w:val="00DC0C96"/>
    <w:rsid w:val="00DC2FC8"/>
    <w:rsid w:val="00DC35C6"/>
    <w:rsid w:val="00DC4D35"/>
    <w:rsid w:val="00DC5A47"/>
    <w:rsid w:val="00DD5D79"/>
    <w:rsid w:val="00DD79A1"/>
    <w:rsid w:val="00DE07FF"/>
    <w:rsid w:val="00DE1F15"/>
    <w:rsid w:val="00DF21E5"/>
    <w:rsid w:val="00DF4B2F"/>
    <w:rsid w:val="00E02485"/>
    <w:rsid w:val="00E048AB"/>
    <w:rsid w:val="00E04CDB"/>
    <w:rsid w:val="00E05027"/>
    <w:rsid w:val="00E05DDC"/>
    <w:rsid w:val="00E06159"/>
    <w:rsid w:val="00E06DEA"/>
    <w:rsid w:val="00E137FA"/>
    <w:rsid w:val="00E14189"/>
    <w:rsid w:val="00E17636"/>
    <w:rsid w:val="00E176F5"/>
    <w:rsid w:val="00E17C0A"/>
    <w:rsid w:val="00E20980"/>
    <w:rsid w:val="00E2125B"/>
    <w:rsid w:val="00E250A2"/>
    <w:rsid w:val="00E30033"/>
    <w:rsid w:val="00E30248"/>
    <w:rsid w:val="00E311B7"/>
    <w:rsid w:val="00E31F4B"/>
    <w:rsid w:val="00E35D0C"/>
    <w:rsid w:val="00E3699A"/>
    <w:rsid w:val="00E45179"/>
    <w:rsid w:val="00E45E31"/>
    <w:rsid w:val="00E46481"/>
    <w:rsid w:val="00E46718"/>
    <w:rsid w:val="00E47324"/>
    <w:rsid w:val="00E5072B"/>
    <w:rsid w:val="00E52BAB"/>
    <w:rsid w:val="00E613C4"/>
    <w:rsid w:val="00E625E0"/>
    <w:rsid w:val="00E639E6"/>
    <w:rsid w:val="00E70406"/>
    <w:rsid w:val="00E716E5"/>
    <w:rsid w:val="00E76312"/>
    <w:rsid w:val="00E764AE"/>
    <w:rsid w:val="00E83214"/>
    <w:rsid w:val="00E90023"/>
    <w:rsid w:val="00E90C7A"/>
    <w:rsid w:val="00E90DDE"/>
    <w:rsid w:val="00E92F62"/>
    <w:rsid w:val="00E94A2F"/>
    <w:rsid w:val="00E94DAC"/>
    <w:rsid w:val="00EA79C5"/>
    <w:rsid w:val="00EA7EC5"/>
    <w:rsid w:val="00EB0B1D"/>
    <w:rsid w:val="00EB35DE"/>
    <w:rsid w:val="00EB66C9"/>
    <w:rsid w:val="00EB711A"/>
    <w:rsid w:val="00EC0697"/>
    <w:rsid w:val="00EC6C8A"/>
    <w:rsid w:val="00ED1A60"/>
    <w:rsid w:val="00ED5395"/>
    <w:rsid w:val="00ED6153"/>
    <w:rsid w:val="00EE02C8"/>
    <w:rsid w:val="00EE16B9"/>
    <w:rsid w:val="00EE170B"/>
    <w:rsid w:val="00EE3430"/>
    <w:rsid w:val="00EE49AD"/>
    <w:rsid w:val="00EE5443"/>
    <w:rsid w:val="00EE6812"/>
    <w:rsid w:val="00EF015F"/>
    <w:rsid w:val="00EF52C2"/>
    <w:rsid w:val="00EF5448"/>
    <w:rsid w:val="00EF612E"/>
    <w:rsid w:val="00F03093"/>
    <w:rsid w:val="00F03404"/>
    <w:rsid w:val="00F0653F"/>
    <w:rsid w:val="00F077BB"/>
    <w:rsid w:val="00F13A6E"/>
    <w:rsid w:val="00F13AED"/>
    <w:rsid w:val="00F14C6A"/>
    <w:rsid w:val="00F21FB0"/>
    <w:rsid w:val="00F250CC"/>
    <w:rsid w:val="00F25DC0"/>
    <w:rsid w:val="00F267B9"/>
    <w:rsid w:val="00F33301"/>
    <w:rsid w:val="00F34AEE"/>
    <w:rsid w:val="00F37AA2"/>
    <w:rsid w:val="00F37BC4"/>
    <w:rsid w:val="00F42A16"/>
    <w:rsid w:val="00F434EA"/>
    <w:rsid w:val="00F5279B"/>
    <w:rsid w:val="00F55B71"/>
    <w:rsid w:val="00F55EDD"/>
    <w:rsid w:val="00F56D4B"/>
    <w:rsid w:val="00F6537C"/>
    <w:rsid w:val="00F66EEF"/>
    <w:rsid w:val="00F67C7D"/>
    <w:rsid w:val="00F71EDE"/>
    <w:rsid w:val="00F7292F"/>
    <w:rsid w:val="00F76BCB"/>
    <w:rsid w:val="00F813E0"/>
    <w:rsid w:val="00F8500D"/>
    <w:rsid w:val="00F90D7E"/>
    <w:rsid w:val="00F91374"/>
    <w:rsid w:val="00F92461"/>
    <w:rsid w:val="00F929AC"/>
    <w:rsid w:val="00F9525D"/>
    <w:rsid w:val="00F957A5"/>
    <w:rsid w:val="00F96DC6"/>
    <w:rsid w:val="00FA30F6"/>
    <w:rsid w:val="00FA62A8"/>
    <w:rsid w:val="00FA6FC0"/>
    <w:rsid w:val="00FA7AA8"/>
    <w:rsid w:val="00FB0D32"/>
    <w:rsid w:val="00FB2A8E"/>
    <w:rsid w:val="00FB35A8"/>
    <w:rsid w:val="00FB5680"/>
    <w:rsid w:val="00FB6943"/>
    <w:rsid w:val="00FB71F1"/>
    <w:rsid w:val="00FC1FE4"/>
    <w:rsid w:val="00FC5B6F"/>
    <w:rsid w:val="00FC5C29"/>
    <w:rsid w:val="00FC7980"/>
    <w:rsid w:val="00FD210E"/>
    <w:rsid w:val="00FD2A70"/>
    <w:rsid w:val="00FD71FC"/>
    <w:rsid w:val="00FE27AF"/>
    <w:rsid w:val="00FE28E6"/>
    <w:rsid w:val="00FE638E"/>
    <w:rsid w:val="00FE7352"/>
    <w:rsid w:val="00FF1029"/>
    <w:rsid w:val="00FF39B6"/>
    <w:rsid w:val="00FF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8A2E02"/>
  <w15:docId w15:val="{0F217461-5C46-4F9F-95A0-04A8AC59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9156F"/>
    <w:rPr>
      <w:sz w:val="24"/>
      <w:szCs w:val="24"/>
      <w:lang w:val="uk-UA" w:eastAsia="uk-UA"/>
    </w:rPr>
  </w:style>
  <w:style w:type="paragraph" w:styleId="1">
    <w:name w:val="heading 1"/>
    <w:basedOn w:val="a"/>
    <w:next w:val="a"/>
    <w:qFormat/>
    <w:pPr>
      <w:keepNext/>
      <w:widowControl w:val="0"/>
      <w:snapToGrid w:val="0"/>
      <w:spacing w:after="240" w:line="480" w:lineRule="atLeast"/>
      <w:ind w:left="720" w:hanging="720"/>
      <w:jc w:val="center"/>
      <w:outlineLvl w:val="0"/>
    </w:pPr>
    <w:rPr>
      <w:b/>
      <w:caps/>
    </w:rPr>
  </w:style>
  <w:style w:type="paragraph" w:styleId="2">
    <w:name w:val="heading 2"/>
    <w:basedOn w:val="a"/>
    <w:next w:val="a"/>
    <w:qFormat/>
    <w:pPr>
      <w:spacing w:line="480" w:lineRule="atLeast"/>
      <w:outlineLvl w:val="1"/>
    </w:pPr>
    <w:rPr>
      <w:b/>
    </w:rPr>
  </w:style>
  <w:style w:type="paragraph" w:styleId="3">
    <w:name w:val="heading 3"/>
    <w:basedOn w:val="a"/>
    <w:next w:val="a"/>
    <w:qFormat/>
    <w:pPr>
      <w:spacing w:line="480" w:lineRule="atLeast"/>
      <w:jc w:val="center"/>
      <w:outlineLvl w:val="2"/>
    </w:pPr>
    <w:rPr>
      <w:b/>
    </w:rPr>
  </w:style>
  <w:style w:type="paragraph" w:styleId="4">
    <w:name w:val="heading 4"/>
    <w:basedOn w:val="a"/>
    <w:next w:val="a"/>
    <w:qFormat/>
    <w:pPr>
      <w:widowControl w:val="0"/>
      <w:snapToGrid w:val="0"/>
      <w:spacing w:line="480" w:lineRule="atLeast"/>
      <w:outlineLvl w:val="3"/>
    </w:pPr>
    <w:rPr>
      <w:b/>
      <w:bCs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pPr>
      <w:spacing w:before="240" w:after="60"/>
      <w:outlineLvl w:val="6"/>
    </w:pPr>
  </w:style>
  <w:style w:type="paragraph" w:styleId="8">
    <w:name w:val="heading 8"/>
    <w:basedOn w:val="a"/>
    <w:next w:val="a"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spacing w:before="3600" w:after="280"/>
      <w:jc w:val="center"/>
    </w:pPr>
    <w:rPr>
      <w:sz w:val="28"/>
      <w:szCs w:val="28"/>
    </w:rPr>
  </w:style>
  <w:style w:type="character" w:customStyle="1" w:styleId="a4">
    <w:name w:val="Основний текст Знак"/>
    <w:basedOn w:val="a0"/>
    <w:link w:val="a5"/>
    <w:locked/>
    <w:rPr>
      <w:snapToGrid w:val="0"/>
      <w:sz w:val="24"/>
      <w:szCs w:val="24"/>
      <w:lang w:val="uk-UA" w:eastAsia="uk-UA" w:bidi="uk-UA"/>
    </w:rPr>
  </w:style>
  <w:style w:type="paragraph" w:styleId="a5">
    <w:name w:val="Body Text"/>
    <w:basedOn w:val="a"/>
    <w:link w:val="a4"/>
    <w:pPr>
      <w:widowControl w:val="0"/>
      <w:tabs>
        <w:tab w:val="left" w:pos="10800"/>
      </w:tabs>
      <w:snapToGrid w:val="0"/>
      <w:spacing w:line="480" w:lineRule="atLeast"/>
      <w:ind w:firstLine="720"/>
    </w:pPr>
  </w:style>
  <w:style w:type="paragraph" w:styleId="a6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Listlevel1">
    <w:name w:val="List level 1"/>
    <w:basedOn w:val="a"/>
    <w:pPr>
      <w:numPr>
        <w:numId w:val="2"/>
      </w:numPr>
      <w:spacing w:line="480" w:lineRule="atLeast"/>
    </w:pPr>
    <w:rPr>
      <w:lang w:bidi="uk-UA"/>
    </w:rPr>
  </w:style>
  <w:style w:type="paragraph" w:customStyle="1" w:styleId="Listlevel2">
    <w:name w:val="List level 2"/>
    <w:basedOn w:val="a"/>
    <w:pPr>
      <w:numPr>
        <w:numId w:val="4"/>
      </w:numPr>
      <w:tabs>
        <w:tab w:val="clear" w:pos="936"/>
        <w:tab w:val="num" w:pos="360"/>
      </w:tabs>
      <w:spacing w:line="480" w:lineRule="atLeast"/>
      <w:ind w:left="0"/>
    </w:pPr>
    <w:rPr>
      <w:lang w:bidi="uk-UA"/>
    </w:rPr>
  </w:style>
  <w:style w:type="paragraph" w:customStyle="1" w:styleId="Listlevel3">
    <w:name w:val="List level 3"/>
    <w:basedOn w:val="a"/>
    <w:pPr>
      <w:numPr>
        <w:numId w:val="6"/>
      </w:numPr>
      <w:tabs>
        <w:tab w:val="clear" w:pos="2088"/>
        <w:tab w:val="num" w:pos="360"/>
      </w:tabs>
      <w:spacing w:line="480" w:lineRule="atLeast"/>
      <w:ind w:left="0"/>
    </w:pPr>
    <w:rPr>
      <w:lang w:bidi="uk-UA"/>
    </w:rPr>
  </w:style>
  <w:style w:type="paragraph" w:customStyle="1" w:styleId="Reference">
    <w:name w:val="Reference"/>
    <w:basedOn w:val="a"/>
    <w:pPr>
      <w:spacing w:before="240" w:line="480" w:lineRule="atLeast"/>
      <w:ind w:left="720" w:hanging="720"/>
    </w:pPr>
    <w:rPr>
      <w:lang w:bidi="uk-UA"/>
    </w:rPr>
  </w:style>
  <w:style w:type="paragraph" w:customStyle="1" w:styleId="Checklistitem">
    <w:name w:val="Checklist item"/>
    <w:basedOn w:val="a"/>
    <w:pPr>
      <w:widowControl w:val="0"/>
      <w:numPr>
        <w:numId w:val="8"/>
      </w:numPr>
      <w:tabs>
        <w:tab w:val="num" w:pos="360"/>
      </w:tabs>
      <w:snapToGrid w:val="0"/>
      <w:spacing w:before="240"/>
      <w:ind w:left="0" w:firstLine="0"/>
    </w:pPr>
    <w:rPr>
      <w:rFonts w:ascii="Arial" w:hAnsi="Arial" w:cs="Arial"/>
      <w:lang w:bidi="uk-UA"/>
    </w:rPr>
  </w:style>
  <w:style w:type="paragraph" w:customStyle="1" w:styleId="Checklisttitle">
    <w:name w:val="Checklist title"/>
    <w:basedOn w:val="a"/>
    <w:pPr>
      <w:widowControl w:val="0"/>
      <w:spacing w:after="240"/>
      <w:jc w:val="center"/>
    </w:pPr>
    <w:rPr>
      <w:rFonts w:ascii="Arial" w:hAnsi="Arial" w:cs="Arial"/>
      <w:b/>
      <w:sz w:val="32"/>
      <w:szCs w:val="32"/>
      <w:lang w:bidi="uk-UA"/>
    </w:rPr>
  </w:style>
  <w:style w:type="paragraph" w:customStyle="1" w:styleId="Checklistnumberedheading">
    <w:name w:val="Checklist numbered heading"/>
    <w:basedOn w:val="a"/>
    <w:pPr>
      <w:widowControl w:val="0"/>
      <w:numPr>
        <w:numId w:val="10"/>
      </w:numPr>
      <w:tabs>
        <w:tab w:val="left" w:pos="864"/>
      </w:tabs>
      <w:spacing w:before="240"/>
    </w:pPr>
    <w:rPr>
      <w:rFonts w:ascii="Arial" w:hAnsi="Arial" w:cs="Arial"/>
      <w:b/>
      <w:sz w:val="32"/>
      <w:szCs w:val="32"/>
      <w:lang w:bidi="uk-UA"/>
    </w:r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</w:style>
  <w:style w:type="paragraph" w:styleId="a9">
    <w:name w:val="header"/>
    <w:basedOn w:val="a"/>
    <w:link w:val="aa"/>
    <w:rsid w:val="002A4335"/>
    <w:pPr>
      <w:tabs>
        <w:tab w:val="center" w:pos="4819"/>
        <w:tab w:val="right" w:pos="9639"/>
      </w:tabs>
    </w:pPr>
  </w:style>
  <w:style w:type="character" w:customStyle="1" w:styleId="aa">
    <w:name w:val="Верхній колонтитул Знак"/>
    <w:basedOn w:val="a0"/>
    <w:link w:val="a9"/>
    <w:rsid w:val="002A4335"/>
    <w:rPr>
      <w:sz w:val="24"/>
      <w:szCs w:val="24"/>
      <w:lang w:val="uk-UA" w:eastAsia="uk-UA"/>
    </w:rPr>
  </w:style>
  <w:style w:type="table" w:styleId="ab">
    <w:name w:val="Table Grid"/>
    <w:basedOn w:val="a1"/>
    <w:rsid w:val="006572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827D85"/>
    <w:pPr>
      <w:ind w:left="720"/>
      <w:contextualSpacing/>
    </w:pPr>
  </w:style>
  <w:style w:type="paragraph" w:styleId="ad">
    <w:name w:val="Normal (Web)"/>
    <w:basedOn w:val="a"/>
    <w:rsid w:val="00DC2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YSTAL\AppData\Roaming\Microsoft\Templates\&#1050;&#1086;&#1085;&#1089;&#1087;&#1077;&#1082;&#1090;%20&#1096;&#1082;&#1110;&#1083;&#1100;&#1085;&#1086;&#1111;%20&#1076;&#1086;&#1087;&#1086;&#1074;&#1110;&#1076;&#111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98F566CBBF44DA4180A6A1C2AF3AC0E104001C4FC99F8281AF45831A18891735BEB6" ma:contentTypeVersion="56" ma:contentTypeDescription="Create a new document." ma:contentTypeScope="" ma:versionID="b7173fa2c26ba86d94d6d27ce81b110f">
  <xsd:schema xmlns:xsd="http://www.w3.org/2001/XMLSchema" xmlns:xs="http://www.w3.org/2001/XMLSchema" xmlns:p="http://schemas.microsoft.com/office/2006/metadata/properties" xmlns:ns2="360401dd-760e-448c-b001-b4002b6d12d2" targetNamespace="http://schemas.microsoft.com/office/2006/metadata/properties" ma:root="true" ma:fieldsID="d16d50da2b575352b2e7d1822738bf13" ns2:_="">
    <xsd:import namespace="360401dd-760e-448c-b001-b4002b6d12d2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401dd-760e-448c-b001-b4002b6d12d2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e291684f-a575-4d2a-8581-55941586852b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B6C589C3-3D56-4FD6-8F98-0F9A787DEEB7}" ma:internalName="CSXSubmissionMarket" ma:readOnly="false" ma:showField="MarketName" ma:web="360401dd-760e-448c-b001-b4002b6d12d2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1abb3a9a-b7ee-4322-bd60-6ec3d570fe67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05613A9F-690E-47A3-AFA9-4EF05BD38A9E}" ma:internalName="InProjectListLookup" ma:readOnly="true" ma:showField="InProjectList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6a228ecf-473b-4323-b0cc-83b2fdc4e093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05613A9F-690E-47A3-AFA9-4EF05BD38A9E}" ma:internalName="LastCompleteVersionLookup" ma:readOnly="true" ma:showField="LastCompleteVersion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05613A9F-690E-47A3-AFA9-4EF05BD38A9E}" ma:internalName="LastPreviewErrorLookup" ma:readOnly="true" ma:showField="LastPreviewError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05613A9F-690E-47A3-AFA9-4EF05BD38A9E}" ma:internalName="LastPreviewResultLookup" ma:readOnly="true" ma:showField="LastPreviewResult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05613A9F-690E-47A3-AFA9-4EF05BD38A9E}" ma:internalName="LastPreviewAttemptDateLookup" ma:readOnly="true" ma:showField="LastPreviewAttemptDate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05613A9F-690E-47A3-AFA9-4EF05BD38A9E}" ma:internalName="LastPreviewedByLookup" ma:readOnly="true" ma:showField="LastPreviewedBy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05613A9F-690E-47A3-AFA9-4EF05BD38A9E}" ma:internalName="LastPreviewTimeLookup" ma:readOnly="true" ma:showField="LastPreviewTime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05613A9F-690E-47A3-AFA9-4EF05BD38A9E}" ma:internalName="LastPreviewVersionLookup" ma:readOnly="true" ma:showField="LastPreviewVersion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05613A9F-690E-47A3-AFA9-4EF05BD38A9E}" ma:internalName="LastPublishErrorLookup" ma:readOnly="true" ma:showField="LastPublishError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05613A9F-690E-47A3-AFA9-4EF05BD38A9E}" ma:internalName="LastPublishResultLookup" ma:readOnly="true" ma:showField="LastPublishResult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05613A9F-690E-47A3-AFA9-4EF05BD38A9E}" ma:internalName="LastPublishAttemptDateLookup" ma:readOnly="true" ma:showField="LastPublishAttemptDate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05613A9F-690E-47A3-AFA9-4EF05BD38A9E}" ma:internalName="LastPublishedByLookup" ma:readOnly="true" ma:showField="LastPublishedBy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05613A9F-690E-47A3-AFA9-4EF05BD38A9E}" ma:internalName="LastPublishTimeLookup" ma:readOnly="true" ma:showField="LastPublishTime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05613A9F-690E-47A3-AFA9-4EF05BD38A9E}" ma:internalName="LastPublishVersionLookup" ma:readOnly="true" ma:showField="LastPublishVersion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9C267394-8C53-48FF-B8CE-2725993CFF14}" ma:internalName="LocLastLocAttemptVersionLookup" ma:readOnly="false" ma:showField="LastLocAttemptVersion" ma:web="360401dd-760e-448c-b001-b4002b6d12d2">
      <xsd:simpleType>
        <xsd:restriction base="dms:Lookup"/>
      </xsd:simpleType>
    </xsd:element>
    <xsd:element name="LocLastLocAttemptVersionTypeLookup" ma:index="71" nillable="true" ma:displayName="Loc Last Loc Attempt Version Type" ma:default="" ma:list="{9C267394-8C53-48FF-B8CE-2725993CFF14}" ma:internalName="LocLastLocAttemptVersionTypeLookup" ma:readOnly="true" ma:showField="LastLocAttemptVersionType" ma:web="360401dd-760e-448c-b001-b4002b6d12d2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9C267394-8C53-48FF-B8CE-2725993CFF14}" ma:internalName="LocNewPublishedVersionLookup" ma:readOnly="true" ma:showField="NewPublishedVersion" ma:web="360401dd-760e-448c-b001-b4002b6d12d2">
      <xsd:simpleType>
        <xsd:restriction base="dms:Lookup"/>
      </xsd:simpleType>
    </xsd:element>
    <xsd:element name="LocOverallHandbackStatusLookup" ma:index="75" nillable="true" ma:displayName="Loc Overall Handback Status" ma:default="" ma:list="{9C267394-8C53-48FF-B8CE-2725993CFF14}" ma:internalName="LocOverallHandbackStatusLookup" ma:readOnly="true" ma:showField="OverallHandbackStatus" ma:web="360401dd-760e-448c-b001-b4002b6d12d2">
      <xsd:simpleType>
        <xsd:restriction base="dms:Lookup"/>
      </xsd:simpleType>
    </xsd:element>
    <xsd:element name="LocOverallLocStatusLookup" ma:index="76" nillable="true" ma:displayName="Loc Overall Localize Status" ma:default="" ma:list="{9C267394-8C53-48FF-B8CE-2725993CFF14}" ma:internalName="LocOverallLocStatusLookup" ma:readOnly="true" ma:showField="OverallLocStatus" ma:web="360401dd-760e-448c-b001-b4002b6d12d2">
      <xsd:simpleType>
        <xsd:restriction base="dms:Lookup"/>
      </xsd:simpleType>
    </xsd:element>
    <xsd:element name="LocOverallPreviewStatusLookup" ma:index="77" nillable="true" ma:displayName="Loc Overall Preview Status" ma:default="" ma:list="{9C267394-8C53-48FF-B8CE-2725993CFF14}" ma:internalName="LocOverallPreviewStatusLookup" ma:readOnly="true" ma:showField="OverallPreviewStatus" ma:web="360401dd-760e-448c-b001-b4002b6d12d2">
      <xsd:simpleType>
        <xsd:restriction base="dms:Lookup"/>
      </xsd:simpleType>
    </xsd:element>
    <xsd:element name="LocOverallPublishStatusLookup" ma:index="78" nillable="true" ma:displayName="Loc Overall Publish Status" ma:default="" ma:list="{9C267394-8C53-48FF-B8CE-2725993CFF14}" ma:internalName="LocOverallPublishStatusLookup" ma:readOnly="true" ma:showField="OverallPublishStatus" ma:web="360401dd-760e-448c-b001-b4002b6d12d2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9C267394-8C53-48FF-B8CE-2725993CFF14}" ma:internalName="LocProcessedForHandoffsLookup" ma:readOnly="true" ma:showField="ProcessedForHandoffs" ma:web="360401dd-760e-448c-b001-b4002b6d12d2">
      <xsd:simpleType>
        <xsd:restriction base="dms:Lookup"/>
      </xsd:simpleType>
    </xsd:element>
    <xsd:element name="LocProcessedForMarketsLookup" ma:index="81" nillable="true" ma:displayName="Loc Processed For Markets" ma:default="" ma:list="{9C267394-8C53-48FF-B8CE-2725993CFF14}" ma:internalName="LocProcessedForMarketsLookup" ma:readOnly="true" ma:showField="ProcessedForMarkets" ma:web="360401dd-760e-448c-b001-b4002b6d12d2">
      <xsd:simpleType>
        <xsd:restriction base="dms:Lookup"/>
      </xsd:simpleType>
    </xsd:element>
    <xsd:element name="LocPublishedDependentAssetsLookup" ma:index="82" nillable="true" ma:displayName="Loc Published Dependent Assets" ma:default="" ma:list="{9C267394-8C53-48FF-B8CE-2725993CFF14}" ma:internalName="LocPublishedDependentAssetsLookup" ma:readOnly="true" ma:showField="PublishedDependentAssets" ma:web="360401dd-760e-448c-b001-b4002b6d12d2">
      <xsd:simpleType>
        <xsd:restriction base="dms:Lookup"/>
      </xsd:simpleType>
    </xsd:element>
    <xsd:element name="LocPublishedLinkedAssetsLookup" ma:index="83" nillable="true" ma:displayName="Loc Published Linked Assets" ma:default="" ma:list="{9C267394-8C53-48FF-B8CE-2725993CFF14}" ma:internalName="LocPublishedLinkedAssetsLookup" ma:readOnly="true" ma:showField="PublishedLinkedAssets" ma:web="360401dd-760e-448c-b001-b4002b6d12d2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97b61706-47a0-414d-b446-69da6b820605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B6C589C3-3D56-4FD6-8F98-0F9A787DEEB7}" ma:internalName="Markets" ma:readOnly="false" ma:showField="MarketName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05613A9F-690E-47A3-AFA9-4EF05BD38A9E}" ma:internalName="NumOfRatingsLookup" ma:readOnly="true" ma:showField="NumOfRatings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05613A9F-690E-47A3-AFA9-4EF05BD38A9E}" ma:internalName="PublishStatusLookup" ma:readOnly="false" ma:showField="PublishStatus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61ed4a50-5893-45d9-8a2e-7533c7e8710a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53ab5541-2daf-4611-96fd-62a823f4d569}" ma:internalName="TaxCatchAll" ma:showField="CatchAllData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53ab5541-2daf-4611-96fd-62a823f4d569}" ma:internalName="TaxCatchAllLabel" ma:readOnly="true" ma:showField="CatchAllDataLabel" ma:web="360401dd-760e-448c-b001-b4002b6d12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rketSpecific xmlns="360401dd-760e-448c-b001-b4002b6d12d2">false</MarketSpecific>
    <ApprovalStatus xmlns="360401dd-760e-448c-b001-b4002b6d12d2">InProgress</ApprovalStatus>
    <LocComments xmlns="360401dd-760e-448c-b001-b4002b6d12d2" xsi:nil="true"/>
    <DirectSourceMarket xmlns="360401dd-760e-448c-b001-b4002b6d12d2">english</DirectSourceMarket>
    <ThumbnailAssetId xmlns="360401dd-760e-448c-b001-b4002b6d12d2" xsi:nil="true"/>
    <PrimaryImageGen xmlns="360401dd-760e-448c-b001-b4002b6d12d2">true</PrimaryImageGen>
    <LegacyData xmlns="360401dd-760e-448c-b001-b4002b6d12d2" xsi:nil="true"/>
    <TPFriendlyName xmlns="360401dd-760e-448c-b001-b4002b6d12d2" xsi:nil="true"/>
    <NumericId xmlns="360401dd-760e-448c-b001-b4002b6d12d2" xsi:nil="true"/>
    <LocRecommendedHandoff xmlns="360401dd-760e-448c-b001-b4002b6d12d2" xsi:nil="true"/>
    <BlockPublish xmlns="360401dd-760e-448c-b001-b4002b6d12d2">false</BlockPublish>
    <BusinessGroup xmlns="360401dd-760e-448c-b001-b4002b6d12d2" xsi:nil="true"/>
    <OpenTemplate xmlns="360401dd-760e-448c-b001-b4002b6d12d2">true</OpenTemplate>
    <SourceTitle xmlns="360401dd-760e-448c-b001-b4002b6d12d2">Outline for school report</SourceTitle>
    <APEditor xmlns="360401dd-760e-448c-b001-b4002b6d12d2">
      <UserInfo>
        <DisplayName/>
        <AccountId xsi:nil="true"/>
        <AccountType/>
      </UserInfo>
    </APEditor>
    <UALocComments xmlns="360401dd-760e-448c-b001-b4002b6d12d2">2007 Template UpLeveling Do Not HandOff</UALocComments>
    <IntlLangReviewDate xmlns="360401dd-760e-448c-b001-b4002b6d12d2" xsi:nil="true"/>
    <PublishStatusLookup xmlns="360401dd-760e-448c-b001-b4002b6d12d2">
      <Value>219434</Value>
      <Value>219437</Value>
    </PublishStatusLookup>
    <ParentAssetId xmlns="360401dd-760e-448c-b001-b4002b6d12d2" xsi:nil="true"/>
    <FeatureTagsTaxHTField0 xmlns="360401dd-760e-448c-b001-b4002b6d12d2">
      <Terms xmlns="http://schemas.microsoft.com/office/infopath/2007/PartnerControls"/>
    </FeatureTagsTaxHTField0>
    <MachineTranslated xmlns="360401dd-760e-448c-b001-b4002b6d12d2">false</MachineTranslated>
    <Providers xmlns="360401dd-760e-448c-b001-b4002b6d12d2" xsi:nil="true"/>
    <OriginalSourceMarket xmlns="360401dd-760e-448c-b001-b4002b6d12d2">english</OriginalSourceMarket>
    <APDescription xmlns="360401dd-760e-448c-b001-b4002b6d12d2" xsi:nil="true"/>
    <ContentItem xmlns="360401dd-760e-448c-b001-b4002b6d12d2" xsi:nil="true"/>
    <ClipArtFilename xmlns="360401dd-760e-448c-b001-b4002b6d12d2" xsi:nil="true"/>
    <TPInstallLocation xmlns="360401dd-760e-448c-b001-b4002b6d12d2" xsi:nil="true"/>
    <TimesCloned xmlns="360401dd-760e-448c-b001-b4002b6d12d2" xsi:nil="true"/>
    <PublishTargets xmlns="360401dd-760e-448c-b001-b4002b6d12d2">OfficeOnline,OfficeOnlineVNext</PublishTargets>
    <AcquiredFrom xmlns="360401dd-760e-448c-b001-b4002b6d12d2">Internal MS</AcquiredFrom>
    <AssetStart xmlns="360401dd-760e-448c-b001-b4002b6d12d2">2012-01-06T18:26:00+00:00</AssetStart>
    <FriendlyTitle xmlns="360401dd-760e-448c-b001-b4002b6d12d2" xsi:nil="true"/>
    <Provider xmlns="360401dd-760e-448c-b001-b4002b6d12d2" xsi:nil="true"/>
    <LastHandOff xmlns="360401dd-760e-448c-b001-b4002b6d12d2" xsi:nil="true"/>
    <Manager xmlns="360401dd-760e-448c-b001-b4002b6d12d2" xsi:nil="true"/>
    <UALocRecommendation xmlns="360401dd-760e-448c-b001-b4002b6d12d2">Localize</UALocRecommendation>
    <ArtSampleDocs xmlns="360401dd-760e-448c-b001-b4002b6d12d2" xsi:nil="true"/>
    <UACurrentWords xmlns="360401dd-760e-448c-b001-b4002b6d12d2" xsi:nil="true"/>
    <TPClientViewer xmlns="360401dd-760e-448c-b001-b4002b6d12d2" xsi:nil="true"/>
    <TemplateStatus xmlns="360401dd-760e-448c-b001-b4002b6d12d2">Complete</TemplateStatus>
    <ShowIn xmlns="360401dd-760e-448c-b001-b4002b6d12d2">Show everywhere</ShowIn>
    <CSXHash xmlns="360401dd-760e-448c-b001-b4002b6d12d2" xsi:nil="true"/>
    <Downloads xmlns="360401dd-760e-448c-b001-b4002b6d12d2">0</Downloads>
    <VoteCount xmlns="360401dd-760e-448c-b001-b4002b6d12d2" xsi:nil="true"/>
    <OOCacheId xmlns="360401dd-760e-448c-b001-b4002b6d12d2" xsi:nil="true"/>
    <IsDeleted xmlns="360401dd-760e-448c-b001-b4002b6d12d2">false</IsDeleted>
    <InternalTagsTaxHTField0 xmlns="360401dd-760e-448c-b001-b4002b6d12d2">
      <Terms xmlns="http://schemas.microsoft.com/office/infopath/2007/PartnerControls"/>
    </InternalTagsTaxHTField0>
    <UANotes xmlns="360401dd-760e-448c-b001-b4002b6d12d2">2003 to 2007 conversion</UANotes>
    <AssetExpire xmlns="360401dd-760e-448c-b001-b4002b6d12d2">2035-01-01T08:00:00+00:00</AssetExpire>
    <CSXSubmissionMarket xmlns="360401dd-760e-448c-b001-b4002b6d12d2" xsi:nil="true"/>
    <DSATActionTaken xmlns="360401dd-760e-448c-b001-b4002b6d12d2" xsi:nil="true"/>
    <SubmitterId xmlns="360401dd-760e-448c-b001-b4002b6d12d2" xsi:nil="true"/>
    <EditorialTags xmlns="360401dd-760e-448c-b001-b4002b6d12d2" xsi:nil="true"/>
    <TPExecutable xmlns="360401dd-760e-448c-b001-b4002b6d12d2" xsi:nil="true"/>
    <CSXSubmissionDate xmlns="360401dd-760e-448c-b001-b4002b6d12d2" xsi:nil="true"/>
    <CSXUpdate xmlns="360401dd-760e-448c-b001-b4002b6d12d2">false</CSXUpdate>
    <AssetType xmlns="360401dd-760e-448c-b001-b4002b6d12d2">TP</AssetType>
    <ApprovalLog xmlns="360401dd-760e-448c-b001-b4002b6d12d2" xsi:nil="true"/>
    <BugNumber xmlns="360401dd-760e-448c-b001-b4002b6d12d2" xsi:nil="true"/>
    <OriginAsset xmlns="360401dd-760e-448c-b001-b4002b6d12d2" xsi:nil="true"/>
    <TPComponent xmlns="360401dd-760e-448c-b001-b4002b6d12d2" xsi:nil="true"/>
    <Milestone xmlns="360401dd-760e-448c-b001-b4002b6d12d2" xsi:nil="true"/>
    <RecommendationsModifier xmlns="360401dd-760e-448c-b001-b4002b6d12d2" xsi:nil="true"/>
    <AssetId xmlns="360401dd-760e-448c-b001-b4002b6d12d2">TP102811601</AssetId>
    <PolicheckWords xmlns="360401dd-760e-448c-b001-b4002b6d12d2" xsi:nil="true"/>
    <TPLaunchHelpLink xmlns="360401dd-760e-448c-b001-b4002b6d12d2" xsi:nil="true"/>
    <IntlLocPriority xmlns="360401dd-760e-448c-b001-b4002b6d12d2" xsi:nil="true"/>
    <TPApplication xmlns="360401dd-760e-448c-b001-b4002b6d12d2" xsi:nil="true"/>
    <IntlLangReviewer xmlns="360401dd-760e-448c-b001-b4002b6d12d2" xsi:nil="true"/>
    <HandoffToMSDN xmlns="360401dd-760e-448c-b001-b4002b6d12d2" xsi:nil="true"/>
    <PlannedPubDate xmlns="360401dd-760e-448c-b001-b4002b6d12d2" xsi:nil="true"/>
    <CrawlForDependencies xmlns="360401dd-760e-448c-b001-b4002b6d12d2">false</CrawlForDependencies>
    <LocLastLocAttemptVersionLookup xmlns="360401dd-760e-448c-b001-b4002b6d12d2">758016</LocLastLocAttemptVersionLookup>
    <TrustLevel xmlns="360401dd-760e-448c-b001-b4002b6d12d2">1 Microsoft Managed Content</TrustLevel>
    <CampaignTagsTaxHTField0 xmlns="360401dd-760e-448c-b001-b4002b6d12d2">
      <Terms xmlns="http://schemas.microsoft.com/office/infopath/2007/PartnerControls"/>
    </CampaignTagsTaxHTField0>
    <TPNamespace xmlns="360401dd-760e-448c-b001-b4002b6d12d2" xsi:nil="true"/>
    <TaxCatchAll xmlns="360401dd-760e-448c-b001-b4002b6d12d2"/>
    <IsSearchable xmlns="360401dd-760e-448c-b001-b4002b6d12d2">true</IsSearchable>
    <TemplateTemplateType xmlns="360401dd-760e-448c-b001-b4002b6d12d2">Word 2007 Default</TemplateTemplateType>
    <Markets xmlns="360401dd-760e-448c-b001-b4002b6d12d2"/>
    <IntlLangReview xmlns="360401dd-760e-448c-b001-b4002b6d12d2">false</IntlLangReview>
    <UAProjectedTotalWords xmlns="360401dd-760e-448c-b001-b4002b6d12d2" xsi:nil="true"/>
    <OutputCachingOn xmlns="360401dd-760e-448c-b001-b4002b6d12d2">false</OutputCachingOn>
    <LocMarketGroupTiers2 xmlns="360401dd-760e-448c-b001-b4002b6d12d2">,t:Tier 1,t:Tier 2,t:Tier 3,</LocMarketGroupTiers2>
    <APAuthor xmlns="360401dd-760e-448c-b001-b4002b6d12d2">
      <UserInfo>
        <DisplayName/>
        <AccountId>2721</AccountId>
        <AccountType/>
      </UserInfo>
    </APAuthor>
    <TPCommandLine xmlns="360401dd-760e-448c-b001-b4002b6d12d2" xsi:nil="true"/>
    <LocManualTestRequired xmlns="360401dd-760e-448c-b001-b4002b6d12d2">false</LocManualTestRequired>
    <TPAppVersion xmlns="360401dd-760e-448c-b001-b4002b6d12d2" xsi:nil="true"/>
    <EditorialStatus xmlns="360401dd-760e-448c-b001-b4002b6d12d2" xsi:nil="true"/>
    <LastModifiedDateTime xmlns="360401dd-760e-448c-b001-b4002b6d12d2" xsi:nil="true"/>
    <TPLaunchHelpLinkType xmlns="360401dd-760e-448c-b001-b4002b6d12d2">Template</TPLaunchHelpLinkType>
    <OriginalRelease xmlns="360401dd-760e-448c-b001-b4002b6d12d2">14</OriginalRelease>
    <ScenarioTagsTaxHTField0 xmlns="360401dd-760e-448c-b001-b4002b6d12d2">
      <Terms xmlns="http://schemas.microsoft.com/office/infopath/2007/PartnerControls"/>
    </ScenarioTagsTaxHTField0>
    <LocalizationTagsTaxHTField0 xmlns="360401dd-760e-448c-b001-b4002b6d12d2">
      <Terms xmlns="http://schemas.microsoft.com/office/infopath/2007/PartnerControls"/>
    </LocalizationTagsTaxHTField0>
  </documentManagement>
</p:properties>
</file>

<file path=customXml/itemProps1.xml><?xml version="1.0" encoding="utf-8"?>
<ds:datastoreItem xmlns:ds="http://schemas.openxmlformats.org/officeDocument/2006/customXml" ds:itemID="{4B07F750-2957-45DC-B470-434D234910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A2E7BC-9B6C-4C18-9DA8-F12BC8BB1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0401dd-760e-448c-b001-b4002b6d12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ECE8D6-B8C2-4F7B-9EDF-85518DAA75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93AF23-8A56-48B7-AC3E-A92AB2202AC0}">
  <ds:schemaRefs>
    <ds:schemaRef ds:uri="http://schemas.microsoft.com/office/2006/metadata/properties"/>
    <ds:schemaRef ds:uri="http://schemas.microsoft.com/office/infopath/2007/PartnerControls"/>
    <ds:schemaRef ds:uri="360401dd-760e-448c-b001-b4002b6d12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Конспект шкільної доповіді.dotx</Template>
  <TotalTime>930</TotalTime>
  <Pages>2</Pages>
  <Words>73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НАЗВА ДОПОВІДІ</vt:lpstr>
    </vt:vector>
  </TitlesOfParts>
  <Manager/>
  <Company>Microsoft Corporation</Company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</dc:creator>
  <cp:keywords/>
  <dc:description/>
  <cp:lastModifiedBy>Вадим Войцеховський</cp:lastModifiedBy>
  <cp:revision>2175</cp:revision>
  <dcterms:created xsi:type="dcterms:W3CDTF">2025-09-19T09:20:00Z</dcterms:created>
  <dcterms:modified xsi:type="dcterms:W3CDTF">2025-11-12T06:38:00Z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TC010183721058</vt:lpwstr>
  </property>
  <property fmtid="{D5CDD505-2E9C-101B-9397-08002B2CF9AE}" pid="3" name="InternalTags">
    <vt:lpwstr/>
  </property>
  <property fmtid="{D5CDD505-2E9C-101B-9397-08002B2CF9AE}" pid="4" name="ContentTypeId">
    <vt:lpwstr>0x01010098F566CBBF44DA4180A6A1C2AF3AC0E104001C4FC99F8281AF45831A18891735BEB6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5350900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